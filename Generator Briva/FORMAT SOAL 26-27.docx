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  <w:szCs w:val="2"/>
        </w:rPr>
        <w:id w:val="89512093"/>
        <w:lock w:val="sdtContentLocked"/>
        <w:group/>
      </w:sdtPr>
      <w:sdtEndPr/>
      <w:sdtContent>
        <w:p w14:paraId="345F8ABA" w14:textId="392D4C5E" w:rsidR="00A22BCD" w:rsidRDefault="00BA5C08" w:rsidP="00BA5C08">
          <w:pPr>
            <w:pStyle w:val="PublishStatus"/>
          </w:pPr>
          <w:r>
            <w:t>This post was published to CBT MTS RM1 at 8:57:51 PM 10/11/2025</w:t>
          </w:r>
        </w:p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006BE688-0736-4B63-A2AF-5C002DCBD6D0}"/>
            <w:text/>
          </w:sdtPr>
          <w:sdtEndPr/>
          <w:sdtContent>
            <w:p w14:paraId="5059C335" w14:textId="22680F63" w:rsidR="0098264F" w:rsidRDefault="00263DEA" w:rsidP="009F1612">
              <w:pPr>
                <w:pStyle w:val="Publishwithline"/>
              </w:pPr>
              <w:r>
                <w:rPr>
                  <w:rFonts w:ascii="Arial" w:hAnsi="Arial" w:cs="Arial"/>
                </w:rPr>
                <w:t>MAPEL &amp; KELAS</w:t>
              </w:r>
            </w:p>
          </w:sdtContent>
        </w:sdt>
        <w:p w14:paraId="1EA2A697" w14:textId="77777777" w:rsidR="0098264F" w:rsidRDefault="0098264F">
          <w:pPr>
            <w:pStyle w:val="underline"/>
          </w:pPr>
        </w:p>
        <w:p w14:paraId="6560F3E0" w14:textId="77777777" w:rsidR="00DF4A21" w:rsidRDefault="00DF4A21" w:rsidP="00DF4A21">
          <w:pPr>
            <w:pStyle w:val="PadderBetweenTitleandProperties"/>
          </w:pPr>
        </w:p>
        <w:p w14:paraId="50E5FC2D" w14:textId="5D10AC5E" w:rsidR="00DF4A21" w:rsidRDefault="00DF4A21" w:rsidP="00DF4A21">
          <w:pPr>
            <w:pStyle w:val="Account"/>
            <w:rPr>
              <w:sz w:val="2"/>
              <w:szCs w:val="2"/>
            </w:rPr>
          </w:pPr>
          <w:r>
            <w:t>Account</w:t>
          </w:r>
          <w:r>
            <w:tab/>
          </w:r>
          <w:sdt>
            <w:sdtPr>
              <w:id w:val="1860246099"/>
              <w:dataBinding w:prefixMappings="xmlns:ns0 = 'http://www.microsoft.com/Office/Word/BlogTool'" w:xpath="/ns0:BlogPostInfo/ns0:Account" w:storeItemID="{006BE688-0736-4B63-A2AF-5C002DCBD6D0}"/>
              <w:dropDownList w:lastValue="0fd3c7b4-0b92-45bd-af47-5a32fb19b2de">
                <w:listItem w:displayText="CBT MTS RM" w:value="0fd3c7b4-0b92-45bd-af47-5a32fb19b2de"/>
                <w:listItem w:displayText="Exam MTs RM" w:value="e3bd7ce9-27c4-4973-9c93-c4c32bebaf9f"/>
              </w:dropDownList>
            </w:sdtPr>
            <w:sdtEndPr/>
            <w:sdtContent>
              <w:r w:rsidR="00405E07">
                <w:t>CBT MTS RM</w:t>
              </w:r>
            </w:sdtContent>
          </w:sdt>
        </w:p>
        <w:p w14:paraId="7DA7F23B" w14:textId="1A4E8235" w:rsidR="0098264F" w:rsidRDefault="00217CF7">
          <w:pPr>
            <w:pStyle w:val="PadderBetweenControlandBody"/>
          </w:pPr>
        </w:p>
      </w:sdtContent>
    </w:sdt>
    <w:tbl>
      <w:tblPr>
        <w:tblStyle w:val="TableGrid"/>
        <w:tblW w:w="0" w:type="auto"/>
        <w:tblInd w:w="-11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1023"/>
        <w:gridCol w:w="8025"/>
      </w:tblGrid>
      <w:tr w:rsidR="005D2807" w14:paraId="4E2A8438" w14:textId="77777777" w:rsidTr="003D40CB">
        <w:tc>
          <w:tcPr>
            <w:tcW w:w="528" w:type="dxa"/>
          </w:tcPr>
          <w:p w14:paraId="30F95B4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9048" w:type="dxa"/>
            <w:gridSpan w:val="2"/>
          </w:tcPr>
          <w:p w14:paraId="692F144C" w14:textId="3C09596A" w:rsidR="005D2807" w:rsidRPr="008F63FA" w:rsidRDefault="005D2807" w:rsidP="00E35342">
            <w:pPr>
              <w:shd w:val="clear" w:color="auto" w:fill="FFFFFF"/>
              <w:spacing w:after="300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303C633D" w14:textId="77777777" w:rsidTr="003D40CB">
        <w:tc>
          <w:tcPr>
            <w:tcW w:w="528" w:type="dxa"/>
          </w:tcPr>
          <w:p w14:paraId="501F45A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AC0651F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21F4325A" w14:textId="4DB80C2D" w:rsidR="005D2807" w:rsidRPr="008F63FA" w:rsidRDefault="005D2807" w:rsidP="00E35342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5D2807" w14:paraId="67676C44" w14:textId="77777777" w:rsidTr="003D40CB">
        <w:tc>
          <w:tcPr>
            <w:tcW w:w="528" w:type="dxa"/>
          </w:tcPr>
          <w:p w14:paraId="17B7EC0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5E5E232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5F2346FE" w14:textId="28B7FDEE" w:rsidR="005D2807" w:rsidRPr="008F63FA" w:rsidRDefault="005D2807" w:rsidP="00E35342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614937A2" w14:textId="77777777" w:rsidTr="003D40CB">
        <w:tc>
          <w:tcPr>
            <w:tcW w:w="528" w:type="dxa"/>
          </w:tcPr>
          <w:p w14:paraId="05B15F6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0A6693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B1FE2B7" w14:textId="3595564C" w:rsidR="005D2807" w:rsidRPr="008F63FA" w:rsidRDefault="005D2807" w:rsidP="00E35342">
            <w:pPr>
              <w:pStyle w:val="NoSpacing"/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8796A6C" w14:textId="77777777" w:rsidTr="003D40CB">
        <w:tc>
          <w:tcPr>
            <w:tcW w:w="528" w:type="dxa"/>
          </w:tcPr>
          <w:p w14:paraId="50E82D3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61A58CF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6BCDFD40" w14:textId="3D1C7C59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4D49D332" w14:textId="77777777" w:rsidTr="003D40CB">
        <w:tc>
          <w:tcPr>
            <w:tcW w:w="528" w:type="dxa"/>
          </w:tcPr>
          <w:p w14:paraId="44F499E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6C14FF7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7125AC24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213265C7" w14:textId="77777777" w:rsidTr="003D40CB">
        <w:tc>
          <w:tcPr>
            <w:tcW w:w="528" w:type="dxa"/>
          </w:tcPr>
          <w:p w14:paraId="2437F13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9048" w:type="dxa"/>
            <w:gridSpan w:val="2"/>
          </w:tcPr>
          <w:p w14:paraId="112DB2D6" w14:textId="08DB3AE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0516A314" w14:textId="77777777" w:rsidTr="003D40CB">
        <w:tc>
          <w:tcPr>
            <w:tcW w:w="528" w:type="dxa"/>
          </w:tcPr>
          <w:p w14:paraId="2577595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EAA199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0EA5AE26" w14:textId="5D6F57D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E9A8ADA" w14:textId="77777777" w:rsidTr="003D40CB">
        <w:tc>
          <w:tcPr>
            <w:tcW w:w="528" w:type="dxa"/>
          </w:tcPr>
          <w:p w14:paraId="507ADD6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48BA50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4C471918" w14:textId="138A3F48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E0C87AE" w14:textId="77777777" w:rsidTr="003D40CB">
        <w:tc>
          <w:tcPr>
            <w:tcW w:w="528" w:type="dxa"/>
          </w:tcPr>
          <w:p w14:paraId="69CDC4E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608C25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9146250" w14:textId="39AA7503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1492C76" w14:textId="77777777" w:rsidTr="003D40CB">
        <w:tc>
          <w:tcPr>
            <w:tcW w:w="528" w:type="dxa"/>
          </w:tcPr>
          <w:p w14:paraId="51BDF846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FEA7C0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61A425C0" w14:textId="5B57D558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74D6407" w14:textId="77777777" w:rsidTr="003D40CB">
        <w:tc>
          <w:tcPr>
            <w:tcW w:w="528" w:type="dxa"/>
          </w:tcPr>
          <w:p w14:paraId="1F3B926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B6CEDE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2CEFD1B9" w14:textId="77777777" w:rsidR="005D2807" w:rsidRPr="008F63FA" w:rsidRDefault="005D2807" w:rsidP="00E35342">
            <w:pPr>
              <w:pStyle w:val="Default"/>
              <w:rPr>
                <w:rFonts w:ascii="Tahoma" w:hAnsi="Tahoma" w:cs="Tahoma"/>
              </w:rPr>
            </w:pPr>
          </w:p>
        </w:tc>
      </w:tr>
      <w:tr w:rsidR="005D2807" w14:paraId="4F20F000" w14:textId="77777777" w:rsidTr="003D40CB">
        <w:tc>
          <w:tcPr>
            <w:tcW w:w="528" w:type="dxa"/>
          </w:tcPr>
          <w:p w14:paraId="3F030E66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9048" w:type="dxa"/>
            <w:gridSpan w:val="2"/>
          </w:tcPr>
          <w:p w14:paraId="734C3F2F" w14:textId="53A08854" w:rsidR="005D2807" w:rsidRPr="008F63FA" w:rsidRDefault="005D2807" w:rsidP="00E35342">
            <w:pPr>
              <w:spacing w:after="40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2D81618E" w14:textId="77777777" w:rsidTr="003D40CB">
        <w:tc>
          <w:tcPr>
            <w:tcW w:w="528" w:type="dxa"/>
          </w:tcPr>
          <w:p w14:paraId="3DA408A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8EC50D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7CE6636E" w14:textId="509AE5EA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0F38646" w14:textId="77777777" w:rsidTr="003D40CB">
        <w:tc>
          <w:tcPr>
            <w:tcW w:w="528" w:type="dxa"/>
          </w:tcPr>
          <w:p w14:paraId="57886252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630C68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83DABC5" w14:textId="61733552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7F2AF5A" w14:textId="77777777" w:rsidTr="003D40CB">
        <w:tc>
          <w:tcPr>
            <w:tcW w:w="528" w:type="dxa"/>
          </w:tcPr>
          <w:p w14:paraId="0972FFE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BCF030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FB4D8EB" w14:textId="1BD17989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217449B" w14:textId="77777777" w:rsidTr="003D40CB">
        <w:tc>
          <w:tcPr>
            <w:tcW w:w="528" w:type="dxa"/>
          </w:tcPr>
          <w:p w14:paraId="043DCC7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1D9B09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275990DD" w14:textId="4E304214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FD3867B" w14:textId="77777777" w:rsidTr="003D40CB">
        <w:tc>
          <w:tcPr>
            <w:tcW w:w="528" w:type="dxa"/>
          </w:tcPr>
          <w:p w14:paraId="41AFAB6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B4E5D24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5857EAB2" w14:textId="77777777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D3A38A6" w14:textId="77777777" w:rsidTr="003D40CB">
        <w:tc>
          <w:tcPr>
            <w:tcW w:w="528" w:type="dxa"/>
          </w:tcPr>
          <w:p w14:paraId="30DAF20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9048" w:type="dxa"/>
            <w:gridSpan w:val="2"/>
          </w:tcPr>
          <w:p w14:paraId="5A83CC1C" w14:textId="2C63D3C8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C42F210" w14:textId="77777777" w:rsidTr="003D40CB">
        <w:tc>
          <w:tcPr>
            <w:tcW w:w="528" w:type="dxa"/>
          </w:tcPr>
          <w:p w14:paraId="0D9BF00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25501F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0238E8AD" w14:textId="0CC06352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66BB9DC" w14:textId="77777777" w:rsidTr="003D40CB">
        <w:tc>
          <w:tcPr>
            <w:tcW w:w="528" w:type="dxa"/>
          </w:tcPr>
          <w:p w14:paraId="0F4D390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09119D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7998CFE0" w14:textId="4BAEF51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15573A7" w14:textId="77777777" w:rsidTr="003D40CB">
        <w:tc>
          <w:tcPr>
            <w:tcW w:w="528" w:type="dxa"/>
          </w:tcPr>
          <w:p w14:paraId="1DC625E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5AA02C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7639C55D" w14:textId="11FD44F5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B9EF8C4" w14:textId="77777777" w:rsidTr="003D40CB">
        <w:tc>
          <w:tcPr>
            <w:tcW w:w="528" w:type="dxa"/>
          </w:tcPr>
          <w:p w14:paraId="664292A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301DBD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195C0E58" w14:textId="3C4B1710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4D59AA56" w14:textId="77777777" w:rsidTr="003D40CB">
        <w:tc>
          <w:tcPr>
            <w:tcW w:w="528" w:type="dxa"/>
          </w:tcPr>
          <w:p w14:paraId="1CBA7D4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963D87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67338DF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2CCE005B" w14:textId="77777777" w:rsidTr="003D40CB">
        <w:tc>
          <w:tcPr>
            <w:tcW w:w="528" w:type="dxa"/>
          </w:tcPr>
          <w:p w14:paraId="03E8919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9048" w:type="dxa"/>
            <w:gridSpan w:val="2"/>
          </w:tcPr>
          <w:p w14:paraId="0C261A5C" w14:textId="27C09329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7BCA72F" w14:textId="77777777" w:rsidTr="003D40CB">
        <w:tc>
          <w:tcPr>
            <w:tcW w:w="528" w:type="dxa"/>
          </w:tcPr>
          <w:p w14:paraId="75F0811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6954DF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48DD957D" w14:textId="21DA5746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0B629AB" w14:textId="77777777" w:rsidTr="003D40CB">
        <w:tc>
          <w:tcPr>
            <w:tcW w:w="528" w:type="dxa"/>
          </w:tcPr>
          <w:p w14:paraId="1B66C0EB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003C12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B16B1F7" w14:textId="5052E7EE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4870893F" w14:textId="77777777" w:rsidTr="003D40CB">
        <w:tc>
          <w:tcPr>
            <w:tcW w:w="528" w:type="dxa"/>
          </w:tcPr>
          <w:p w14:paraId="1769764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3EACCF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21C61DC3" w14:textId="17986497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51177521" w14:textId="77777777" w:rsidTr="003D40CB">
        <w:tc>
          <w:tcPr>
            <w:tcW w:w="528" w:type="dxa"/>
          </w:tcPr>
          <w:p w14:paraId="204E13B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E567D63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0715241F" w14:textId="4C57A123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55B25953" w14:textId="77777777" w:rsidTr="003D40CB">
        <w:tc>
          <w:tcPr>
            <w:tcW w:w="528" w:type="dxa"/>
          </w:tcPr>
          <w:p w14:paraId="0BF551D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D51CA0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25C01A01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5C6134C" w14:textId="77777777" w:rsidTr="003D40CB">
        <w:tc>
          <w:tcPr>
            <w:tcW w:w="528" w:type="dxa"/>
          </w:tcPr>
          <w:p w14:paraId="3619B180" w14:textId="77777777" w:rsidR="005D2807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6</w:t>
            </w:r>
          </w:p>
        </w:tc>
        <w:tc>
          <w:tcPr>
            <w:tcW w:w="9048" w:type="dxa"/>
            <w:gridSpan w:val="2"/>
          </w:tcPr>
          <w:p w14:paraId="12BB4801" w14:textId="58CDA2F7" w:rsidR="005D2807" w:rsidRPr="008F63FA" w:rsidRDefault="005D2807" w:rsidP="00E35342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87D5534" w14:textId="77777777" w:rsidTr="003D40CB">
        <w:tc>
          <w:tcPr>
            <w:tcW w:w="528" w:type="dxa"/>
          </w:tcPr>
          <w:p w14:paraId="0ADF28A6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E271A3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2D253C0C" w14:textId="63F1C31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A6B7B89" w14:textId="77777777" w:rsidTr="003D40CB">
        <w:tc>
          <w:tcPr>
            <w:tcW w:w="528" w:type="dxa"/>
          </w:tcPr>
          <w:p w14:paraId="4B3A723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C3DCA3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09841021" w14:textId="4CD6D9C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99BFA7B" w14:textId="77777777" w:rsidTr="003D40CB">
        <w:tc>
          <w:tcPr>
            <w:tcW w:w="528" w:type="dxa"/>
          </w:tcPr>
          <w:p w14:paraId="786EFD6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4FD2373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E45DF80" w14:textId="696E2BA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C4C47C7" w14:textId="77777777" w:rsidTr="003D40CB">
        <w:tc>
          <w:tcPr>
            <w:tcW w:w="528" w:type="dxa"/>
          </w:tcPr>
          <w:p w14:paraId="5FE5176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2BE9DC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15B7EEAE" w14:textId="428E20AE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9F92CFF" w14:textId="77777777" w:rsidTr="003D40CB">
        <w:tc>
          <w:tcPr>
            <w:tcW w:w="528" w:type="dxa"/>
          </w:tcPr>
          <w:p w14:paraId="256A6A7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E835AE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1042490D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FFB7077" w14:textId="77777777" w:rsidTr="003D40CB">
        <w:tc>
          <w:tcPr>
            <w:tcW w:w="528" w:type="dxa"/>
          </w:tcPr>
          <w:p w14:paraId="4740121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7</w:t>
            </w:r>
          </w:p>
        </w:tc>
        <w:tc>
          <w:tcPr>
            <w:tcW w:w="9048" w:type="dxa"/>
            <w:gridSpan w:val="2"/>
          </w:tcPr>
          <w:p w14:paraId="00030C4C" w14:textId="618879B7" w:rsidR="005D2807" w:rsidRPr="008F63FA" w:rsidRDefault="005D2807" w:rsidP="00E35342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76E6C81" w14:textId="77777777" w:rsidTr="003D40CB">
        <w:tc>
          <w:tcPr>
            <w:tcW w:w="528" w:type="dxa"/>
          </w:tcPr>
          <w:p w14:paraId="3C16493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E02BAC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09C50C1D" w14:textId="4BB25EC3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4E2E849" w14:textId="77777777" w:rsidTr="003D40CB">
        <w:tc>
          <w:tcPr>
            <w:tcW w:w="528" w:type="dxa"/>
          </w:tcPr>
          <w:p w14:paraId="1245850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00C3FA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40F367D3" w14:textId="14EA2D4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E0D922E" w14:textId="77777777" w:rsidTr="003D40CB">
        <w:tc>
          <w:tcPr>
            <w:tcW w:w="528" w:type="dxa"/>
          </w:tcPr>
          <w:p w14:paraId="1FF6222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089A9C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7C442A09" w14:textId="76D8508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3401E9EE" w14:textId="77777777" w:rsidTr="003D40CB">
        <w:tc>
          <w:tcPr>
            <w:tcW w:w="528" w:type="dxa"/>
          </w:tcPr>
          <w:p w14:paraId="49ADD2B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C7A894F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3F25DB5" w14:textId="6396A41C" w:rsidR="005D2807" w:rsidRPr="008F63FA" w:rsidRDefault="005D2807" w:rsidP="00E35342">
            <w:pPr>
              <w:spacing w:line="276" w:lineRule="auto"/>
              <w:rPr>
                <w:rFonts w:ascii="Tahoma" w:hAnsi="Tahoma" w:cs="Tahoma"/>
                <w:i/>
                <w:sz w:val="24"/>
                <w:szCs w:val="24"/>
              </w:rPr>
            </w:pPr>
          </w:p>
        </w:tc>
      </w:tr>
      <w:tr w:rsidR="005D2807" w14:paraId="41E90184" w14:textId="77777777" w:rsidTr="003D40CB">
        <w:tc>
          <w:tcPr>
            <w:tcW w:w="528" w:type="dxa"/>
          </w:tcPr>
          <w:p w14:paraId="48782EF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5AFB6D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01054307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DFF78B8" w14:textId="77777777" w:rsidTr="003D40CB">
        <w:tc>
          <w:tcPr>
            <w:tcW w:w="528" w:type="dxa"/>
          </w:tcPr>
          <w:p w14:paraId="22EBF19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</w:t>
            </w:r>
          </w:p>
        </w:tc>
        <w:tc>
          <w:tcPr>
            <w:tcW w:w="9048" w:type="dxa"/>
            <w:gridSpan w:val="2"/>
          </w:tcPr>
          <w:p w14:paraId="50A0A5A5" w14:textId="2522A841" w:rsidR="005D2807" w:rsidRPr="008F63FA" w:rsidRDefault="005D2807" w:rsidP="00E35342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E34BB93" w14:textId="77777777" w:rsidTr="003D40CB">
        <w:tc>
          <w:tcPr>
            <w:tcW w:w="528" w:type="dxa"/>
          </w:tcPr>
          <w:p w14:paraId="0CC6F32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76ADD82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69C0A2DC" w14:textId="3D9D9689" w:rsidR="005D2807" w:rsidRPr="008F63FA" w:rsidRDefault="005D2807" w:rsidP="00E35342">
            <w:pPr>
              <w:pStyle w:val="ListParagraph"/>
              <w:ind w:left="126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2E180C2" w14:textId="77777777" w:rsidTr="003D40CB">
        <w:tc>
          <w:tcPr>
            <w:tcW w:w="528" w:type="dxa"/>
          </w:tcPr>
          <w:p w14:paraId="680CAE3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984A6E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01040932" w14:textId="61A4E633" w:rsidR="005D2807" w:rsidRPr="008F63FA" w:rsidRDefault="005D2807" w:rsidP="00E35342">
            <w:pPr>
              <w:pStyle w:val="ListParagraph"/>
              <w:ind w:left="126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5ADA7A1" w14:textId="77777777" w:rsidTr="003D40CB">
        <w:tc>
          <w:tcPr>
            <w:tcW w:w="528" w:type="dxa"/>
          </w:tcPr>
          <w:p w14:paraId="701551C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CEFAA6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1168345E" w14:textId="0E2029F7" w:rsidR="005D2807" w:rsidRPr="008F63FA" w:rsidRDefault="005D2807" w:rsidP="00E35342">
            <w:pPr>
              <w:pStyle w:val="ListParagraph"/>
              <w:ind w:left="126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5B720CD" w14:textId="77777777" w:rsidTr="003D40CB">
        <w:tc>
          <w:tcPr>
            <w:tcW w:w="528" w:type="dxa"/>
          </w:tcPr>
          <w:p w14:paraId="5204AF2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8BFE84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153D8F82" w14:textId="02F6B0BE" w:rsidR="005D2807" w:rsidRPr="008F63FA" w:rsidRDefault="005D2807" w:rsidP="00E35342">
            <w:pPr>
              <w:pStyle w:val="ListParagraph"/>
              <w:ind w:left="126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6E8FA27" w14:textId="77777777" w:rsidTr="003D40CB">
        <w:tc>
          <w:tcPr>
            <w:tcW w:w="528" w:type="dxa"/>
          </w:tcPr>
          <w:p w14:paraId="0D72499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47EF0A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4E3816D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46058850" w14:textId="77777777" w:rsidTr="003D40CB">
        <w:tc>
          <w:tcPr>
            <w:tcW w:w="528" w:type="dxa"/>
          </w:tcPr>
          <w:p w14:paraId="12D195EB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9</w:t>
            </w:r>
          </w:p>
        </w:tc>
        <w:tc>
          <w:tcPr>
            <w:tcW w:w="9048" w:type="dxa"/>
            <w:gridSpan w:val="2"/>
          </w:tcPr>
          <w:p w14:paraId="0D71137E" w14:textId="4CE70B7D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52F3F15B" w14:textId="77777777" w:rsidTr="003D40CB">
        <w:tc>
          <w:tcPr>
            <w:tcW w:w="528" w:type="dxa"/>
          </w:tcPr>
          <w:p w14:paraId="5D4B401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  <w:tc>
          <w:tcPr>
            <w:tcW w:w="1023" w:type="dxa"/>
          </w:tcPr>
          <w:p w14:paraId="2AE6F386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7919197E" w14:textId="56B0A988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D062DF1" w14:textId="77777777" w:rsidTr="003D40CB">
        <w:tc>
          <w:tcPr>
            <w:tcW w:w="528" w:type="dxa"/>
          </w:tcPr>
          <w:p w14:paraId="737F103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C9D035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5E96DF6C" w14:textId="52649F32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08FC1200" w14:textId="77777777" w:rsidTr="003D40CB">
        <w:tc>
          <w:tcPr>
            <w:tcW w:w="528" w:type="dxa"/>
          </w:tcPr>
          <w:p w14:paraId="511D4C1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BFE055F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B20EBA0" w14:textId="793C245E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0CA920FF" w14:textId="77777777" w:rsidTr="003D40CB">
        <w:tc>
          <w:tcPr>
            <w:tcW w:w="528" w:type="dxa"/>
          </w:tcPr>
          <w:p w14:paraId="494B384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5BBEBE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5565934" w14:textId="134C16DF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242792ED" w14:textId="77777777" w:rsidTr="003D40CB">
        <w:tc>
          <w:tcPr>
            <w:tcW w:w="528" w:type="dxa"/>
          </w:tcPr>
          <w:p w14:paraId="4F6388E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8884E47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602FC864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888129A" w14:textId="77777777" w:rsidTr="003D40CB">
        <w:tc>
          <w:tcPr>
            <w:tcW w:w="528" w:type="dxa"/>
          </w:tcPr>
          <w:p w14:paraId="1D3C457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10</w:t>
            </w:r>
          </w:p>
        </w:tc>
        <w:tc>
          <w:tcPr>
            <w:tcW w:w="9048" w:type="dxa"/>
            <w:gridSpan w:val="2"/>
          </w:tcPr>
          <w:p w14:paraId="2C41EF5A" w14:textId="69163211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192E7A2" w14:textId="77777777" w:rsidTr="003D40CB">
        <w:tc>
          <w:tcPr>
            <w:tcW w:w="528" w:type="dxa"/>
          </w:tcPr>
          <w:p w14:paraId="173EA605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973BBE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47FC353B" w14:textId="138B93D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0751AD53" w14:textId="77777777" w:rsidTr="003D40CB">
        <w:trPr>
          <w:trHeight w:val="351"/>
        </w:trPr>
        <w:tc>
          <w:tcPr>
            <w:tcW w:w="528" w:type="dxa"/>
          </w:tcPr>
          <w:p w14:paraId="6BCD0B7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43DB75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EB02A40" w14:textId="6CB3548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114FE11" w14:textId="77777777" w:rsidTr="003D40CB">
        <w:tc>
          <w:tcPr>
            <w:tcW w:w="528" w:type="dxa"/>
          </w:tcPr>
          <w:p w14:paraId="6372F4F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C2D4B5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0B09371" w14:textId="36BEAC70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ECF9D9C" w14:textId="77777777" w:rsidTr="003D40CB">
        <w:tc>
          <w:tcPr>
            <w:tcW w:w="528" w:type="dxa"/>
          </w:tcPr>
          <w:p w14:paraId="6D63858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E05751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526A3066" w14:textId="4BEA2605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6DDAC6B" w14:textId="77777777" w:rsidTr="003D40CB">
        <w:tc>
          <w:tcPr>
            <w:tcW w:w="528" w:type="dxa"/>
          </w:tcPr>
          <w:p w14:paraId="0DDE3A5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1721A0B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15DCF12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C905D10" w14:textId="77777777" w:rsidTr="003D40CB">
        <w:tc>
          <w:tcPr>
            <w:tcW w:w="528" w:type="dxa"/>
          </w:tcPr>
          <w:p w14:paraId="312C7EA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11</w:t>
            </w:r>
          </w:p>
        </w:tc>
        <w:tc>
          <w:tcPr>
            <w:tcW w:w="9048" w:type="dxa"/>
            <w:gridSpan w:val="2"/>
          </w:tcPr>
          <w:p w14:paraId="1302C6C6" w14:textId="70C165C8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49E1768F" w14:textId="77777777" w:rsidTr="003D40CB">
        <w:tc>
          <w:tcPr>
            <w:tcW w:w="528" w:type="dxa"/>
          </w:tcPr>
          <w:p w14:paraId="794F256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C5B8EC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0F8058F5" w14:textId="466A8CF0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536A902" w14:textId="77777777" w:rsidTr="003D40CB">
        <w:tc>
          <w:tcPr>
            <w:tcW w:w="528" w:type="dxa"/>
          </w:tcPr>
          <w:p w14:paraId="698E37B2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FFB8926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FC93658" w14:textId="00ADA098" w:rsidR="005D2807" w:rsidRPr="008F63FA" w:rsidRDefault="005D2807" w:rsidP="00E35342">
            <w:pPr>
              <w:shd w:val="clear" w:color="auto" w:fill="FFFFFF"/>
              <w:tabs>
                <w:tab w:val="left" w:pos="1141"/>
              </w:tabs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32E50D99" w14:textId="77777777" w:rsidTr="003D40CB">
        <w:tc>
          <w:tcPr>
            <w:tcW w:w="528" w:type="dxa"/>
          </w:tcPr>
          <w:p w14:paraId="3CFE7FC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A79BFA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7BBA3DE2" w14:textId="1FF68CAF" w:rsidR="005D2807" w:rsidRPr="008F63FA" w:rsidRDefault="005D2807" w:rsidP="00E35342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6412A293" w14:textId="77777777" w:rsidTr="003D40CB">
        <w:tc>
          <w:tcPr>
            <w:tcW w:w="528" w:type="dxa"/>
          </w:tcPr>
          <w:p w14:paraId="1847823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A5B7DC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2F60B0B" w14:textId="507FE885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3E7406B" w14:textId="77777777" w:rsidTr="003D40CB">
        <w:tc>
          <w:tcPr>
            <w:tcW w:w="528" w:type="dxa"/>
          </w:tcPr>
          <w:p w14:paraId="39F3CBB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8DB6EB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7534567F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51D0B327" w14:textId="77777777" w:rsidTr="003D40CB">
        <w:tc>
          <w:tcPr>
            <w:tcW w:w="528" w:type="dxa"/>
          </w:tcPr>
          <w:p w14:paraId="099F337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12</w:t>
            </w:r>
          </w:p>
        </w:tc>
        <w:tc>
          <w:tcPr>
            <w:tcW w:w="9048" w:type="dxa"/>
            <w:gridSpan w:val="2"/>
          </w:tcPr>
          <w:p w14:paraId="3B8754E5" w14:textId="56081E94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3ADB185" w14:textId="77777777" w:rsidTr="003D40CB">
        <w:tc>
          <w:tcPr>
            <w:tcW w:w="528" w:type="dxa"/>
          </w:tcPr>
          <w:p w14:paraId="4E75B07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3FFA22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50FC21E8" w14:textId="1089F746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1FB6139" w14:textId="77777777" w:rsidTr="003D40CB">
        <w:tc>
          <w:tcPr>
            <w:tcW w:w="528" w:type="dxa"/>
          </w:tcPr>
          <w:p w14:paraId="69803F4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807E89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627307B4" w14:textId="17DFF44D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4047469" w14:textId="77777777" w:rsidTr="003D40CB">
        <w:tc>
          <w:tcPr>
            <w:tcW w:w="528" w:type="dxa"/>
          </w:tcPr>
          <w:p w14:paraId="53CDC9E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8C8A3F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447729A" w14:textId="05ABE679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60D337C0" w14:textId="77777777" w:rsidTr="003D40CB">
        <w:tc>
          <w:tcPr>
            <w:tcW w:w="528" w:type="dxa"/>
          </w:tcPr>
          <w:p w14:paraId="59F29A4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B15E0E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2162A7FC" w14:textId="2EB561C9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557789A" w14:textId="77777777" w:rsidTr="003D40CB">
        <w:tc>
          <w:tcPr>
            <w:tcW w:w="528" w:type="dxa"/>
          </w:tcPr>
          <w:p w14:paraId="220EAC59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7F6A5E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C467085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383B598" w14:textId="77777777" w:rsidTr="003D40CB">
        <w:tc>
          <w:tcPr>
            <w:tcW w:w="528" w:type="dxa"/>
          </w:tcPr>
          <w:p w14:paraId="37BAA76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13</w:t>
            </w:r>
          </w:p>
        </w:tc>
        <w:tc>
          <w:tcPr>
            <w:tcW w:w="9048" w:type="dxa"/>
            <w:gridSpan w:val="2"/>
          </w:tcPr>
          <w:p w14:paraId="0EB5E7A1" w14:textId="7F752DD6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24D5D81E" w14:textId="77777777" w:rsidTr="003D40CB">
        <w:tc>
          <w:tcPr>
            <w:tcW w:w="528" w:type="dxa"/>
          </w:tcPr>
          <w:p w14:paraId="1EDA8B92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129238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6245A4F3" w14:textId="4D6C786E" w:rsidR="005D2807" w:rsidRPr="008F63FA" w:rsidRDefault="005D2807" w:rsidP="00E35342">
            <w:pPr>
              <w:shd w:val="clear" w:color="auto" w:fill="FFFFFF"/>
              <w:tabs>
                <w:tab w:val="left" w:pos="1309"/>
              </w:tabs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F9DD131" w14:textId="77777777" w:rsidTr="003D40CB">
        <w:tc>
          <w:tcPr>
            <w:tcW w:w="528" w:type="dxa"/>
          </w:tcPr>
          <w:p w14:paraId="3AD0C892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6AB626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27EBE430" w14:textId="55550062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B4EFF4B" w14:textId="77777777" w:rsidTr="003D40CB">
        <w:tc>
          <w:tcPr>
            <w:tcW w:w="528" w:type="dxa"/>
          </w:tcPr>
          <w:p w14:paraId="046F10C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3E3832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3A2C29DE" w14:textId="38FC8313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92E5615" w14:textId="77777777" w:rsidTr="003D40CB">
        <w:tc>
          <w:tcPr>
            <w:tcW w:w="528" w:type="dxa"/>
          </w:tcPr>
          <w:p w14:paraId="30A4AB5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84D6924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0CC769B1" w14:textId="4A3D30B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AD0295B" w14:textId="77777777" w:rsidTr="003D40CB">
        <w:tc>
          <w:tcPr>
            <w:tcW w:w="528" w:type="dxa"/>
          </w:tcPr>
          <w:p w14:paraId="61A958F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8C6E6C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19135F7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968C164" w14:textId="77777777" w:rsidTr="003D40CB">
        <w:tc>
          <w:tcPr>
            <w:tcW w:w="528" w:type="dxa"/>
          </w:tcPr>
          <w:p w14:paraId="1ECF861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14</w:t>
            </w:r>
          </w:p>
        </w:tc>
        <w:tc>
          <w:tcPr>
            <w:tcW w:w="9048" w:type="dxa"/>
            <w:gridSpan w:val="2"/>
          </w:tcPr>
          <w:p w14:paraId="1A57E7EA" w14:textId="2882BAE4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B0F9F21" w14:textId="77777777" w:rsidTr="003D40CB">
        <w:tc>
          <w:tcPr>
            <w:tcW w:w="528" w:type="dxa"/>
          </w:tcPr>
          <w:p w14:paraId="02CFFAD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FD5BD1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45C4697C" w14:textId="3A489193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4AA9186" w14:textId="77777777" w:rsidTr="003D40CB">
        <w:tc>
          <w:tcPr>
            <w:tcW w:w="528" w:type="dxa"/>
          </w:tcPr>
          <w:p w14:paraId="415869B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7DD4CB3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7FD47572" w14:textId="0D05789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58BB28B" w14:textId="77777777" w:rsidTr="003D40CB">
        <w:tc>
          <w:tcPr>
            <w:tcW w:w="528" w:type="dxa"/>
          </w:tcPr>
          <w:p w14:paraId="6E9D85F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C28343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1D68B8F1" w14:textId="25EFF793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3E85F647" w14:textId="77777777" w:rsidTr="003D40CB">
        <w:tc>
          <w:tcPr>
            <w:tcW w:w="528" w:type="dxa"/>
          </w:tcPr>
          <w:p w14:paraId="6B4D52C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06DF67D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6595CA7C" w14:textId="01F97728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402FA3A" w14:textId="77777777" w:rsidTr="003D40CB">
        <w:tc>
          <w:tcPr>
            <w:tcW w:w="528" w:type="dxa"/>
          </w:tcPr>
          <w:p w14:paraId="3445C59B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3BA8D8B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56D4FD37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5BABDDB" w14:textId="77777777" w:rsidTr="003D40CB">
        <w:tc>
          <w:tcPr>
            <w:tcW w:w="528" w:type="dxa"/>
          </w:tcPr>
          <w:p w14:paraId="4146555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15</w:t>
            </w:r>
          </w:p>
        </w:tc>
        <w:tc>
          <w:tcPr>
            <w:tcW w:w="9048" w:type="dxa"/>
            <w:gridSpan w:val="2"/>
          </w:tcPr>
          <w:p w14:paraId="4244D561" w14:textId="5A5CE836" w:rsidR="005D2807" w:rsidRPr="008F63FA" w:rsidRDefault="005D2807" w:rsidP="00E3534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90C9B67" w14:textId="77777777" w:rsidTr="003D40CB">
        <w:tc>
          <w:tcPr>
            <w:tcW w:w="528" w:type="dxa"/>
          </w:tcPr>
          <w:p w14:paraId="48126FA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652EFA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36C0AF29" w14:textId="39453FAE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EC673C9" w14:textId="77777777" w:rsidTr="003D40CB">
        <w:tc>
          <w:tcPr>
            <w:tcW w:w="528" w:type="dxa"/>
          </w:tcPr>
          <w:p w14:paraId="13B27A4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10A216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CAF5E6E" w14:textId="30A8BB72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F14D793" w14:textId="77777777" w:rsidTr="003D40CB">
        <w:tc>
          <w:tcPr>
            <w:tcW w:w="528" w:type="dxa"/>
          </w:tcPr>
          <w:p w14:paraId="0E54A6F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096D787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15D748E9" w14:textId="542BD7F5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6E0AF5DF" w14:textId="77777777" w:rsidTr="003D40CB">
        <w:tc>
          <w:tcPr>
            <w:tcW w:w="528" w:type="dxa"/>
          </w:tcPr>
          <w:p w14:paraId="5D9F26C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DA05ED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4C623152" w14:textId="3108C026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AAE6CF8" w14:textId="77777777" w:rsidTr="003D40CB">
        <w:tc>
          <w:tcPr>
            <w:tcW w:w="528" w:type="dxa"/>
          </w:tcPr>
          <w:p w14:paraId="3587591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4724CA2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FF2A4F0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0E0E23B" w14:textId="77777777" w:rsidTr="003D40CB">
        <w:tc>
          <w:tcPr>
            <w:tcW w:w="528" w:type="dxa"/>
          </w:tcPr>
          <w:p w14:paraId="0097418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16</w:t>
            </w:r>
          </w:p>
        </w:tc>
        <w:tc>
          <w:tcPr>
            <w:tcW w:w="9048" w:type="dxa"/>
            <w:gridSpan w:val="2"/>
          </w:tcPr>
          <w:p w14:paraId="45B8E2C8" w14:textId="37C04C18" w:rsidR="005D2807" w:rsidRPr="008F63FA" w:rsidRDefault="005D2807" w:rsidP="00E35342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5B0528DA" w14:textId="77777777" w:rsidTr="003D40CB">
        <w:tc>
          <w:tcPr>
            <w:tcW w:w="528" w:type="dxa"/>
          </w:tcPr>
          <w:p w14:paraId="2E53D2F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0D220C7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78406F92" w14:textId="673409D6" w:rsidR="005D2807" w:rsidRPr="008F63FA" w:rsidRDefault="005D2807" w:rsidP="00E35342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D2807" w14:paraId="122B172D" w14:textId="77777777" w:rsidTr="003D40CB">
        <w:tc>
          <w:tcPr>
            <w:tcW w:w="528" w:type="dxa"/>
          </w:tcPr>
          <w:p w14:paraId="6FFD13E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AF2580B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1E287C09" w14:textId="526A3DC5" w:rsidR="005D2807" w:rsidRPr="008F63FA" w:rsidRDefault="005D2807" w:rsidP="00E35342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D2807" w14:paraId="20A6B0E2" w14:textId="77777777" w:rsidTr="003D40CB">
        <w:tc>
          <w:tcPr>
            <w:tcW w:w="528" w:type="dxa"/>
          </w:tcPr>
          <w:p w14:paraId="1A24CBC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0AA4E23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70845B12" w14:textId="50D07F0A" w:rsidR="005D2807" w:rsidRPr="008F63FA" w:rsidRDefault="005D2807" w:rsidP="00E35342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D2807" w14:paraId="7A674345" w14:textId="77777777" w:rsidTr="003D40CB">
        <w:tc>
          <w:tcPr>
            <w:tcW w:w="528" w:type="dxa"/>
          </w:tcPr>
          <w:p w14:paraId="35DCA4F2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CB09F65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4EDFCA78" w14:textId="69A67F9E" w:rsidR="005D2807" w:rsidRPr="008F63FA" w:rsidRDefault="005D2807" w:rsidP="00E35342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5D2807" w14:paraId="3A8B259F" w14:textId="77777777" w:rsidTr="003D40CB">
        <w:tc>
          <w:tcPr>
            <w:tcW w:w="528" w:type="dxa"/>
          </w:tcPr>
          <w:p w14:paraId="668C9A8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B1260C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B1688CE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0AFB45D" w14:textId="77777777" w:rsidTr="003D40CB">
        <w:tc>
          <w:tcPr>
            <w:tcW w:w="528" w:type="dxa"/>
          </w:tcPr>
          <w:p w14:paraId="072F15F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17</w:t>
            </w:r>
          </w:p>
        </w:tc>
        <w:tc>
          <w:tcPr>
            <w:tcW w:w="9048" w:type="dxa"/>
            <w:gridSpan w:val="2"/>
          </w:tcPr>
          <w:p w14:paraId="346B3A7E" w14:textId="337ABA33" w:rsidR="005D2807" w:rsidRPr="008F63FA" w:rsidRDefault="005D2807" w:rsidP="00E35342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7BF9D385" w14:textId="77777777" w:rsidTr="003D40CB">
        <w:tc>
          <w:tcPr>
            <w:tcW w:w="528" w:type="dxa"/>
          </w:tcPr>
          <w:p w14:paraId="3FA71D4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91B80F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7F305355" w14:textId="0645FC4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3411498" w14:textId="77777777" w:rsidTr="003D40CB">
        <w:tc>
          <w:tcPr>
            <w:tcW w:w="528" w:type="dxa"/>
          </w:tcPr>
          <w:p w14:paraId="3A348808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C53785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793C8ED9" w14:textId="45EC5A7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13FF684" w14:textId="77777777" w:rsidTr="003D40CB">
        <w:tc>
          <w:tcPr>
            <w:tcW w:w="528" w:type="dxa"/>
          </w:tcPr>
          <w:p w14:paraId="12BFC52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1FAB936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AA0433A" w14:textId="1757F1FC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1C7D765" w14:textId="77777777" w:rsidTr="003D40CB">
        <w:tc>
          <w:tcPr>
            <w:tcW w:w="528" w:type="dxa"/>
          </w:tcPr>
          <w:p w14:paraId="2DE0F5C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A40B1C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0EEFD4EA" w14:textId="23EB0719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2AA04A5D" w14:textId="77777777" w:rsidTr="003D40CB">
        <w:tc>
          <w:tcPr>
            <w:tcW w:w="528" w:type="dxa"/>
          </w:tcPr>
          <w:p w14:paraId="0A9F14F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3F4D27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23B5E60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9614F47" w14:textId="77777777" w:rsidTr="003D40CB">
        <w:tc>
          <w:tcPr>
            <w:tcW w:w="528" w:type="dxa"/>
          </w:tcPr>
          <w:p w14:paraId="6251A22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18</w:t>
            </w:r>
          </w:p>
        </w:tc>
        <w:tc>
          <w:tcPr>
            <w:tcW w:w="9048" w:type="dxa"/>
            <w:gridSpan w:val="2"/>
          </w:tcPr>
          <w:p w14:paraId="70C7BB17" w14:textId="0A7C068E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3A74879D" w14:textId="77777777" w:rsidTr="003D40CB">
        <w:tc>
          <w:tcPr>
            <w:tcW w:w="528" w:type="dxa"/>
          </w:tcPr>
          <w:p w14:paraId="652B1C40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1E7ABB3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6FB2D3CE" w14:textId="5314191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7CD56D9C" w14:textId="77777777" w:rsidTr="003D40CB">
        <w:tc>
          <w:tcPr>
            <w:tcW w:w="528" w:type="dxa"/>
          </w:tcPr>
          <w:p w14:paraId="23835C97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183DC6F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AAC3E0E" w14:textId="4513D808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A20497E" w14:textId="77777777" w:rsidTr="003D40CB">
        <w:tc>
          <w:tcPr>
            <w:tcW w:w="528" w:type="dxa"/>
          </w:tcPr>
          <w:p w14:paraId="22DAECC4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3B9CEA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4A3ABAE2" w14:textId="25537FB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94B973D" w14:textId="77777777" w:rsidTr="003D40CB">
        <w:tc>
          <w:tcPr>
            <w:tcW w:w="528" w:type="dxa"/>
          </w:tcPr>
          <w:p w14:paraId="53B034F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9EE0CC1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2C6C1418" w14:textId="0F57CDB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C5B1A14" w14:textId="77777777" w:rsidTr="003D40CB">
        <w:tc>
          <w:tcPr>
            <w:tcW w:w="528" w:type="dxa"/>
          </w:tcPr>
          <w:p w14:paraId="73F5D3A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8C68FDB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4898FB6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6004C5A5" w14:textId="77777777" w:rsidTr="003D40CB">
        <w:tc>
          <w:tcPr>
            <w:tcW w:w="528" w:type="dxa"/>
          </w:tcPr>
          <w:p w14:paraId="6E042663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19</w:t>
            </w:r>
          </w:p>
        </w:tc>
        <w:tc>
          <w:tcPr>
            <w:tcW w:w="9048" w:type="dxa"/>
            <w:gridSpan w:val="2"/>
          </w:tcPr>
          <w:p w14:paraId="30419BDA" w14:textId="367C132A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5A938232" w14:textId="77777777" w:rsidTr="003D40CB">
        <w:tc>
          <w:tcPr>
            <w:tcW w:w="528" w:type="dxa"/>
          </w:tcPr>
          <w:p w14:paraId="321F47C6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51141EE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321B40D9" w14:textId="50F80DBF" w:rsidR="005D2807" w:rsidRPr="008F63FA" w:rsidRDefault="005D2807" w:rsidP="00E35342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5D2807" w14:paraId="6C705CE6" w14:textId="77777777" w:rsidTr="003D40CB">
        <w:tc>
          <w:tcPr>
            <w:tcW w:w="528" w:type="dxa"/>
          </w:tcPr>
          <w:p w14:paraId="67F6AF4C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DAFEF77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6182A7E8" w14:textId="573429E8" w:rsidR="005D2807" w:rsidRPr="008F63FA" w:rsidRDefault="005D2807" w:rsidP="00E35342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5D2807" w14:paraId="23366734" w14:textId="77777777" w:rsidTr="003D40CB">
        <w:tc>
          <w:tcPr>
            <w:tcW w:w="528" w:type="dxa"/>
          </w:tcPr>
          <w:p w14:paraId="2DA8D9CB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1B80C8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4CC4567A" w14:textId="07389B1A" w:rsidR="005D2807" w:rsidRPr="008F63FA" w:rsidRDefault="005D2807" w:rsidP="00E35342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5D2807" w14:paraId="211B43BB" w14:textId="77777777" w:rsidTr="003D40CB">
        <w:tc>
          <w:tcPr>
            <w:tcW w:w="528" w:type="dxa"/>
          </w:tcPr>
          <w:p w14:paraId="79220A68" w14:textId="77777777" w:rsidR="005D2807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9F633CA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652D9789" w14:textId="21A2E48D" w:rsidR="005D2807" w:rsidRPr="008F63FA" w:rsidRDefault="005D2807" w:rsidP="00E35342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5D2807" w14:paraId="14237A1D" w14:textId="77777777" w:rsidTr="003D40CB">
        <w:tc>
          <w:tcPr>
            <w:tcW w:w="528" w:type="dxa"/>
          </w:tcPr>
          <w:p w14:paraId="2E02120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07B9AF9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0F50DE9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5D2807" w14:paraId="1DB175E6" w14:textId="77777777" w:rsidTr="003D40CB">
        <w:tc>
          <w:tcPr>
            <w:tcW w:w="528" w:type="dxa"/>
          </w:tcPr>
          <w:p w14:paraId="3010758A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20</w:t>
            </w:r>
          </w:p>
        </w:tc>
        <w:tc>
          <w:tcPr>
            <w:tcW w:w="9048" w:type="dxa"/>
            <w:gridSpan w:val="2"/>
          </w:tcPr>
          <w:p w14:paraId="027A0228" w14:textId="0126C03B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B425379" w14:textId="77777777" w:rsidTr="003D40CB">
        <w:tc>
          <w:tcPr>
            <w:tcW w:w="528" w:type="dxa"/>
          </w:tcPr>
          <w:p w14:paraId="3C04C955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EAC8504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5B77BAB3" w14:textId="46A94417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423C4E6A" w14:textId="77777777" w:rsidTr="003D40CB">
        <w:tc>
          <w:tcPr>
            <w:tcW w:w="528" w:type="dxa"/>
          </w:tcPr>
          <w:p w14:paraId="5A8918C1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8878F1C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638A0DB2" w14:textId="66A60A16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60B87885" w14:textId="77777777" w:rsidTr="003D40CB">
        <w:tc>
          <w:tcPr>
            <w:tcW w:w="528" w:type="dxa"/>
          </w:tcPr>
          <w:p w14:paraId="1E990FCD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0FFF666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269C9979" w14:textId="0ADDCA3C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153405B1" w14:textId="77777777" w:rsidTr="003D40CB">
        <w:tc>
          <w:tcPr>
            <w:tcW w:w="528" w:type="dxa"/>
          </w:tcPr>
          <w:p w14:paraId="1FF45DAF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CBAD478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2675EDE4" w14:textId="79A403E9" w:rsidR="005D2807" w:rsidRPr="008F63FA" w:rsidRDefault="005D2807" w:rsidP="00E35342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5D2807" w14:paraId="31A31E3A" w14:textId="77777777" w:rsidTr="003D40CB">
        <w:tc>
          <w:tcPr>
            <w:tcW w:w="528" w:type="dxa"/>
          </w:tcPr>
          <w:p w14:paraId="07CB242E" w14:textId="77777777" w:rsidR="005D2807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737BA20" w14:textId="77777777" w:rsidR="005D2807" w:rsidRPr="008F63FA" w:rsidRDefault="005D2807" w:rsidP="00E35342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4FEC270E" w14:textId="77777777" w:rsidR="005D2807" w:rsidRPr="008F63FA" w:rsidRDefault="005D2807" w:rsidP="00E35342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0B129F47" w14:textId="77777777" w:rsidTr="003D40CB">
        <w:tc>
          <w:tcPr>
            <w:tcW w:w="528" w:type="dxa"/>
          </w:tcPr>
          <w:p w14:paraId="2FD38BA8" w14:textId="70D2700B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21</w:t>
            </w:r>
          </w:p>
        </w:tc>
        <w:tc>
          <w:tcPr>
            <w:tcW w:w="9048" w:type="dxa"/>
            <w:gridSpan w:val="2"/>
          </w:tcPr>
          <w:p w14:paraId="61A17BAE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04731D42" w14:textId="77777777" w:rsidTr="003D40CB">
        <w:tc>
          <w:tcPr>
            <w:tcW w:w="528" w:type="dxa"/>
          </w:tcPr>
          <w:p w14:paraId="64750AD5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92D7560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5FFCE892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0A2A5148" w14:textId="77777777" w:rsidTr="003D40CB">
        <w:tc>
          <w:tcPr>
            <w:tcW w:w="528" w:type="dxa"/>
          </w:tcPr>
          <w:p w14:paraId="4F3615E3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8F2860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B0D595E" w14:textId="77777777" w:rsidR="003D40CB" w:rsidRPr="008F63FA" w:rsidRDefault="003D40CB" w:rsidP="00873C76">
            <w:pPr>
              <w:shd w:val="clear" w:color="auto" w:fill="FFFFFF"/>
              <w:tabs>
                <w:tab w:val="left" w:pos="1141"/>
              </w:tabs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03C264C5" w14:textId="77777777" w:rsidTr="003D40CB">
        <w:tc>
          <w:tcPr>
            <w:tcW w:w="528" w:type="dxa"/>
          </w:tcPr>
          <w:p w14:paraId="147CDA60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4D25697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4509DCB" w14:textId="77777777" w:rsidR="003D40CB" w:rsidRPr="008F63FA" w:rsidRDefault="003D40CB" w:rsidP="00873C76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374DD662" w14:textId="77777777" w:rsidTr="003D40CB">
        <w:tc>
          <w:tcPr>
            <w:tcW w:w="528" w:type="dxa"/>
          </w:tcPr>
          <w:p w14:paraId="53A07BE2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EBD6E48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543CB08C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651C74EA" w14:textId="77777777" w:rsidTr="003D40CB">
        <w:tc>
          <w:tcPr>
            <w:tcW w:w="528" w:type="dxa"/>
          </w:tcPr>
          <w:p w14:paraId="40263A2E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592C29E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A40DAF3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19F7F6F2" w14:textId="77777777" w:rsidTr="003D40CB">
        <w:tc>
          <w:tcPr>
            <w:tcW w:w="528" w:type="dxa"/>
          </w:tcPr>
          <w:p w14:paraId="0FBE30A5" w14:textId="1D483C09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22</w:t>
            </w:r>
          </w:p>
        </w:tc>
        <w:tc>
          <w:tcPr>
            <w:tcW w:w="9048" w:type="dxa"/>
            <w:gridSpan w:val="2"/>
          </w:tcPr>
          <w:p w14:paraId="0E5CD22E" w14:textId="77777777" w:rsidR="003D40CB" w:rsidRPr="008F63FA" w:rsidRDefault="003D40CB" w:rsidP="00873C76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19BE511A" w14:textId="77777777" w:rsidTr="003D40CB">
        <w:tc>
          <w:tcPr>
            <w:tcW w:w="528" w:type="dxa"/>
          </w:tcPr>
          <w:p w14:paraId="58C95949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F732846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3FDCEEB4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38FD2A9C" w14:textId="77777777" w:rsidTr="003D40CB">
        <w:tc>
          <w:tcPr>
            <w:tcW w:w="528" w:type="dxa"/>
          </w:tcPr>
          <w:p w14:paraId="353A0087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D3309B9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7A08A70A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51DDB4D" w14:textId="77777777" w:rsidTr="003D40CB">
        <w:tc>
          <w:tcPr>
            <w:tcW w:w="528" w:type="dxa"/>
          </w:tcPr>
          <w:p w14:paraId="635885CD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611EF39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913512D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66B6939D" w14:textId="77777777" w:rsidTr="003D40CB">
        <w:tc>
          <w:tcPr>
            <w:tcW w:w="528" w:type="dxa"/>
          </w:tcPr>
          <w:p w14:paraId="2572FC68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749D6AE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6BDB430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522BEB4" w14:textId="77777777" w:rsidTr="003D40CB">
        <w:tc>
          <w:tcPr>
            <w:tcW w:w="528" w:type="dxa"/>
          </w:tcPr>
          <w:p w14:paraId="0549E9B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F98F397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29C5D255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4DBD2323" w14:textId="77777777" w:rsidTr="003D40CB">
        <w:tc>
          <w:tcPr>
            <w:tcW w:w="528" w:type="dxa"/>
          </w:tcPr>
          <w:p w14:paraId="40FABF3B" w14:textId="436C86C1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23</w:t>
            </w:r>
          </w:p>
        </w:tc>
        <w:tc>
          <w:tcPr>
            <w:tcW w:w="9048" w:type="dxa"/>
            <w:gridSpan w:val="2"/>
          </w:tcPr>
          <w:p w14:paraId="6E870AFB" w14:textId="77777777" w:rsidR="003D40CB" w:rsidRPr="008F63FA" w:rsidRDefault="003D40CB" w:rsidP="00873C76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65F719A1" w14:textId="77777777" w:rsidTr="003D40CB">
        <w:tc>
          <w:tcPr>
            <w:tcW w:w="528" w:type="dxa"/>
          </w:tcPr>
          <w:p w14:paraId="6BF9DB8A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B683790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18288806" w14:textId="77777777" w:rsidR="003D40CB" w:rsidRPr="008F63FA" w:rsidRDefault="003D40CB" w:rsidP="00873C76">
            <w:pPr>
              <w:shd w:val="clear" w:color="auto" w:fill="FFFFFF"/>
              <w:tabs>
                <w:tab w:val="left" w:pos="1309"/>
              </w:tabs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52B476EF" w14:textId="77777777" w:rsidTr="003D40CB">
        <w:tc>
          <w:tcPr>
            <w:tcW w:w="528" w:type="dxa"/>
          </w:tcPr>
          <w:p w14:paraId="539F3251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D5A3ECB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2A27C4C5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5752AE41" w14:textId="77777777" w:rsidTr="003D40CB">
        <w:tc>
          <w:tcPr>
            <w:tcW w:w="528" w:type="dxa"/>
          </w:tcPr>
          <w:p w14:paraId="70437F98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882E313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04E4FA9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7873CB91" w14:textId="77777777" w:rsidTr="003D40CB">
        <w:tc>
          <w:tcPr>
            <w:tcW w:w="528" w:type="dxa"/>
          </w:tcPr>
          <w:p w14:paraId="19F3E5BC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CC1114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55C16CB2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304368E" w14:textId="77777777" w:rsidTr="003D40CB">
        <w:tc>
          <w:tcPr>
            <w:tcW w:w="528" w:type="dxa"/>
          </w:tcPr>
          <w:p w14:paraId="0D5570E4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1D88E02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0BCC9887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20C3EF98" w14:textId="77777777" w:rsidTr="003D40CB">
        <w:tc>
          <w:tcPr>
            <w:tcW w:w="528" w:type="dxa"/>
          </w:tcPr>
          <w:p w14:paraId="13ADB251" w14:textId="357A8590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24</w:t>
            </w:r>
          </w:p>
        </w:tc>
        <w:tc>
          <w:tcPr>
            <w:tcW w:w="9048" w:type="dxa"/>
            <w:gridSpan w:val="2"/>
          </w:tcPr>
          <w:p w14:paraId="099E80E8" w14:textId="77777777" w:rsidR="003D40CB" w:rsidRPr="008F63FA" w:rsidRDefault="003D40CB" w:rsidP="00873C76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6FC4EEEF" w14:textId="77777777" w:rsidTr="003D40CB">
        <w:tc>
          <w:tcPr>
            <w:tcW w:w="528" w:type="dxa"/>
          </w:tcPr>
          <w:p w14:paraId="17CB4D3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D5F381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78F87C49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1B6FDEE1" w14:textId="77777777" w:rsidTr="003D40CB">
        <w:tc>
          <w:tcPr>
            <w:tcW w:w="528" w:type="dxa"/>
          </w:tcPr>
          <w:p w14:paraId="710F2EB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E815330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726157BD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72D7987" w14:textId="77777777" w:rsidTr="003D40CB">
        <w:tc>
          <w:tcPr>
            <w:tcW w:w="528" w:type="dxa"/>
          </w:tcPr>
          <w:p w14:paraId="2DC622E6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5359E22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15004A42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5772F9C5" w14:textId="77777777" w:rsidTr="003D40CB">
        <w:tc>
          <w:tcPr>
            <w:tcW w:w="528" w:type="dxa"/>
          </w:tcPr>
          <w:p w14:paraId="369C08A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B05F6D8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4EDB8B11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6DD4ABEA" w14:textId="77777777" w:rsidTr="003D40CB">
        <w:tc>
          <w:tcPr>
            <w:tcW w:w="528" w:type="dxa"/>
          </w:tcPr>
          <w:p w14:paraId="70E4D84D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64AE4BB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52359CFE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6643DD0A" w14:textId="77777777" w:rsidTr="003D40CB">
        <w:tc>
          <w:tcPr>
            <w:tcW w:w="528" w:type="dxa"/>
          </w:tcPr>
          <w:p w14:paraId="12D42294" w14:textId="3C43EFC2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25</w:t>
            </w:r>
          </w:p>
        </w:tc>
        <w:tc>
          <w:tcPr>
            <w:tcW w:w="9048" w:type="dxa"/>
            <w:gridSpan w:val="2"/>
          </w:tcPr>
          <w:p w14:paraId="6F3F30E6" w14:textId="77777777" w:rsidR="003D40CB" w:rsidRPr="008F63FA" w:rsidRDefault="003D40CB" w:rsidP="00873C76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456B4450" w14:textId="77777777" w:rsidTr="003D40CB">
        <w:tc>
          <w:tcPr>
            <w:tcW w:w="528" w:type="dxa"/>
          </w:tcPr>
          <w:p w14:paraId="5483C1A4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DA897D4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27D58565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7ED8D857" w14:textId="77777777" w:rsidTr="003D40CB">
        <w:tc>
          <w:tcPr>
            <w:tcW w:w="528" w:type="dxa"/>
          </w:tcPr>
          <w:p w14:paraId="3F289BFC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3F4F41B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37457651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5DD47B7" w14:textId="77777777" w:rsidTr="003D40CB">
        <w:tc>
          <w:tcPr>
            <w:tcW w:w="528" w:type="dxa"/>
          </w:tcPr>
          <w:p w14:paraId="5FF0766B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6FBC79B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24254BE5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68FFC83A" w14:textId="77777777" w:rsidTr="003D40CB">
        <w:tc>
          <w:tcPr>
            <w:tcW w:w="528" w:type="dxa"/>
          </w:tcPr>
          <w:p w14:paraId="551501C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1F3433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0C6710E5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6E56140C" w14:textId="77777777" w:rsidTr="003D40CB">
        <w:tc>
          <w:tcPr>
            <w:tcW w:w="528" w:type="dxa"/>
          </w:tcPr>
          <w:p w14:paraId="37B14B43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7A11C4A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6AC6F947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642C8D08" w14:textId="77777777" w:rsidTr="003D40CB">
        <w:tc>
          <w:tcPr>
            <w:tcW w:w="528" w:type="dxa"/>
          </w:tcPr>
          <w:p w14:paraId="774C08EA" w14:textId="7C19D89D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26</w:t>
            </w:r>
          </w:p>
        </w:tc>
        <w:tc>
          <w:tcPr>
            <w:tcW w:w="9048" w:type="dxa"/>
            <w:gridSpan w:val="2"/>
          </w:tcPr>
          <w:p w14:paraId="3AFF0340" w14:textId="77777777" w:rsidR="003D40CB" w:rsidRPr="008F63FA" w:rsidRDefault="003D40CB" w:rsidP="00873C76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3F4830D4" w14:textId="77777777" w:rsidTr="003D40CB">
        <w:tc>
          <w:tcPr>
            <w:tcW w:w="528" w:type="dxa"/>
          </w:tcPr>
          <w:p w14:paraId="1C2B637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794AEB7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2DFF896F" w14:textId="77777777" w:rsidR="003D40CB" w:rsidRPr="008F63FA" w:rsidRDefault="003D40CB" w:rsidP="00873C76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3D40CB" w:rsidRPr="008F63FA" w14:paraId="61D2018B" w14:textId="77777777" w:rsidTr="003D40CB">
        <w:tc>
          <w:tcPr>
            <w:tcW w:w="528" w:type="dxa"/>
          </w:tcPr>
          <w:p w14:paraId="4F86161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60B8CAF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64210537" w14:textId="77777777" w:rsidR="003D40CB" w:rsidRPr="008F63FA" w:rsidRDefault="003D40CB" w:rsidP="00873C76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3D40CB" w:rsidRPr="008F63FA" w14:paraId="2FF57FEA" w14:textId="77777777" w:rsidTr="003D40CB">
        <w:tc>
          <w:tcPr>
            <w:tcW w:w="528" w:type="dxa"/>
          </w:tcPr>
          <w:p w14:paraId="50922748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1F9E3AE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3AA03A9E" w14:textId="77777777" w:rsidR="003D40CB" w:rsidRPr="008F63FA" w:rsidRDefault="003D40CB" w:rsidP="00873C76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3D40CB" w:rsidRPr="008F63FA" w14:paraId="564479A6" w14:textId="77777777" w:rsidTr="003D40CB">
        <w:tc>
          <w:tcPr>
            <w:tcW w:w="528" w:type="dxa"/>
          </w:tcPr>
          <w:p w14:paraId="7838F68B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C5717BA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435FD54" w14:textId="77777777" w:rsidR="003D40CB" w:rsidRPr="008F63FA" w:rsidRDefault="003D40CB" w:rsidP="00873C76">
            <w:pPr>
              <w:autoSpaceDE w:val="0"/>
              <w:autoSpaceDN w:val="0"/>
              <w:adjustRightInd w:val="0"/>
              <w:rPr>
                <w:rFonts w:ascii="Tahoma" w:hAnsi="Tahoma" w:cs="Tahoma"/>
                <w:sz w:val="24"/>
                <w:szCs w:val="24"/>
                <w:lang w:val="id-ID"/>
              </w:rPr>
            </w:pPr>
          </w:p>
        </w:tc>
      </w:tr>
      <w:tr w:rsidR="003D40CB" w:rsidRPr="008F63FA" w14:paraId="1E581770" w14:textId="77777777" w:rsidTr="003D40CB">
        <w:tc>
          <w:tcPr>
            <w:tcW w:w="528" w:type="dxa"/>
          </w:tcPr>
          <w:p w14:paraId="1BFBB225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1EDEAF1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F5AED8D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1B2C390A" w14:textId="77777777" w:rsidTr="003D40CB">
        <w:tc>
          <w:tcPr>
            <w:tcW w:w="528" w:type="dxa"/>
          </w:tcPr>
          <w:p w14:paraId="3487D5AA" w14:textId="0CCEFF73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27</w:t>
            </w:r>
          </w:p>
        </w:tc>
        <w:tc>
          <w:tcPr>
            <w:tcW w:w="9048" w:type="dxa"/>
            <w:gridSpan w:val="2"/>
          </w:tcPr>
          <w:p w14:paraId="5A1CBA84" w14:textId="77777777" w:rsidR="003D40CB" w:rsidRPr="008F63FA" w:rsidRDefault="003D40CB" w:rsidP="00873C76">
            <w:pPr>
              <w:spacing w:after="40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4F1C2842" w14:textId="77777777" w:rsidTr="003D40CB">
        <w:tc>
          <w:tcPr>
            <w:tcW w:w="528" w:type="dxa"/>
          </w:tcPr>
          <w:p w14:paraId="0A94FB5E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07C0A9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01AFC4C3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EF57160" w14:textId="77777777" w:rsidTr="003D40CB">
        <w:tc>
          <w:tcPr>
            <w:tcW w:w="528" w:type="dxa"/>
          </w:tcPr>
          <w:p w14:paraId="06414765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15CA8E3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2AC7D2F9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582056E" w14:textId="77777777" w:rsidTr="003D40CB">
        <w:tc>
          <w:tcPr>
            <w:tcW w:w="528" w:type="dxa"/>
          </w:tcPr>
          <w:p w14:paraId="390B3E53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F62D6CE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0DD7A92E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36EDDA0" w14:textId="77777777" w:rsidTr="003D40CB">
        <w:tc>
          <w:tcPr>
            <w:tcW w:w="528" w:type="dxa"/>
          </w:tcPr>
          <w:p w14:paraId="08171DE3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9E24788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8DF23D7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1099FC22" w14:textId="77777777" w:rsidTr="003D40CB">
        <w:tc>
          <w:tcPr>
            <w:tcW w:w="528" w:type="dxa"/>
          </w:tcPr>
          <w:p w14:paraId="6F3919F7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CA60692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08571A56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25928535" w14:textId="77777777" w:rsidTr="003D40CB">
        <w:tc>
          <w:tcPr>
            <w:tcW w:w="528" w:type="dxa"/>
          </w:tcPr>
          <w:p w14:paraId="7E6A623D" w14:textId="0944ED43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28</w:t>
            </w:r>
          </w:p>
        </w:tc>
        <w:tc>
          <w:tcPr>
            <w:tcW w:w="9048" w:type="dxa"/>
            <w:gridSpan w:val="2"/>
          </w:tcPr>
          <w:p w14:paraId="5247BFB6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579B1440" w14:textId="77777777" w:rsidTr="003D40CB">
        <w:tc>
          <w:tcPr>
            <w:tcW w:w="528" w:type="dxa"/>
          </w:tcPr>
          <w:p w14:paraId="010CFECD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6A97A8F4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57399878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30DE7DF9" w14:textId="77777777" w:rsidTr="003D40CB">
        <w:tc>
          <w:tcPr>
            <w:tcW w:w="528" w:type="dxa"/>
          </w:tcPr>
          <w:p w14:paraId="7364C139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B55B013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2150B939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6216635" w14:textId="77777777" w:rsidTr="003D40CB">
        <w:tc>
          <w:tcPr>
            <w:tcW w:w="528" w:type="dxa"/>
          </w:tcPr>
          <w:p w14:paraId="6293911F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2334008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132C50B8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4BB91FDF" w14:textId="77777777" w:rsidTr="003D40CB">
        <w:tc>
          <w:tcPr>
            <w:tcW w:w="528" w:type="dxa"/>
          </w:tcPr>
          <w:p w14:paraId="6A5ABE0B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36398E14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590C6630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7478B23" w14:textId="77777777" w:rsidTr="003D40CB">
        <w:tc>
          <w:tcPr>
            <w:tcW w:w="528" w:type="dxa"/>
          </w:tcPr>
          <w:p w14:paraId="18087F16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9003700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384AC3D5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7ECF9A89" w14:textId="77777777" w:rsidTr="003D40CB">
        <w:tc>
          <w:tcPr>
            <w:tcW w:w="528" w:type="dxa"/>
          </w:tcPr>
          <w:p w14:paraId="7EB17F80" w14:textId="4F93E199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29</w:t>
            </w:r>
          </w:p>
        </w:tc>
        <w:tc>
          <w:tcPr>
            <w:tcW w:w="9048" w:type="dxa"/>
            <w:gridSpan w:val="2"/>
          </w:tcPr>
          <w:p w14:paraId="7A753DC5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5E45B4DD" w14:textId="77777777" w:rsidTr="003D40CB">
        <w:tc>
          <w:tcPr>
            <w:tcW w:w="528" w:type="dxa"/>
          </w:tcPr>
          <w:p w14:paraId="7D68703A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AA66805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4CF14089" w14:textId="77777777" w:rsidR="003D40CB" w:rsidRPr="008F63FA" w:rsidRDefault="003D40CB" w:rsidP="00873C76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3D40CB" w:rsidRPr="008F63FA" w14:paraId="642B38E3" w14:textId="77777777" w:rsidTr="003D40CB">
        <w:tc>
          <w:tcPr>
            <w:tcW w:w="528" w:type="dxa"/>
          </w:tcPr>
          <w:p w14:paraId="33386E1C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6E4EA43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66FBC7C2" w14:textId="77777777" w:rsidR="003D40CB" w:rsidRPr="008F63FA" w:rsidRDefault="003D40CB" w:rsidP="00873C76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3D40CB" w:rsidRPr="008F63FA" w14:paraId="00AFB994" w14:textId="77777777" w:rsidTr="003D40CB">
        <w:tc>
          <w:tcPr>
            <w:tcW w:w="528" w:type="dxa"/>
          </w:tcPr>
          <w:p w14:paraId="69324D61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9CF782D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37422C71" w14:textId="77777777" w:rsidR="003D40CB" w:rsidRPr="008F63FA" w:rsidRDefault="003D40CB" w:rsidP="00873C76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3D40CB" w:rsidRPr="008F63FA" w14:paraId="6F676C47" w14:textId="77777777" w:rsidTr="003D40CB">
        <w:tc>
          <w:tcPr>
            <w:tcW w:w="528" w:type="dxa"/>
          </w:tcPr>
          <w:p w14:paraId="706F2407" w14:textId="77777777" w:rsidR="003D40CB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2C60266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3156F0FA" w14:textId="77777777" w:rsidR="003D40CB" w:rsidRPr="008F63FA" w:rsidRDefault="003D40CB" w:rsidP="00873C76">
            <w:pPr>
              <w:pStyle w:val="NoSpacing"/>
              <w:tabs>
                <w:tab w:val="left" w:pos="709"/>
                <w:tab w:val="left" w:pos="2835"/>
                <w:tab w:val="left" w:pos="3119"/>
                <w:tab w:val="left" w:pos="5103"/>
                <w:tab w:val="left" w:pos="5387"/>
                <w:tab w:val="left" w:pos="7513"/>
                <w:tab w:val="left" w:pos="7797"/>
              </w:tabs>
              <w:spacing w:line="276" w:lineRule="auto"/>
              <w:jc w:val="both"/>
              <w:rPr>
                <w:rFonts w:ascii="Tahoma" w:hAnsi="Tahoma" w:cs="Tahoma"/>
                <w:color w:val="000000"/>
                <w:sz w:val="24"/>
                <w:szCs w:val="24"/>
                <w:lang w:val="id-ID"/>
              </w:rPr>
            </w:pPr>
          </w:p>
        </w:tc>
      </w:tr>
      <w:tr w:rsidR="003D40CB" w:rsidRPr="008F63FA" w14:paraId="4BE336F5" w14:textId="77777777" w:rsidTr="003D40CB">
        <w:tc>
          <w:tcPr>
            <w:tcW w:w="528" w:type="dxa"/>
          </w:tcPr>
          <w:p w14:paraId="6DB1C83E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585BD474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55F24F90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3D40CB" w:rsidRPr="008F63FA" w14:paraId="2A67845E" w14:textId="77777777" w:rsidTr="003D40CB">
        <w:tc>
          <w:tcPr>
            <w:tcW w:w="528" w:type="dxa"/>
          </w:tcPr>
          <w:p w14:paraId="66C02134" w14:textId="4DCDB5AF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30</w:t>
            </w:r>
          </w:p>
        </w:tc>
        <w:tc>
          <w:tcPr>
            <w:tcW w:w="9048" w:type="dxa"/>
            <w:gridSpan w:val="2"/>
          </w:tcPr>
          <w:p w14:paraId="73C6BDAD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536ACF6E" w14:textId="77777777" w:rsidTr="003D40CB">
        <w:tc>
          <w:tcPr>
            <w:tcW w:w="528" w:type="dxa"/>
          </w:tcPr>
          <w:p w14:paraId="604DE0FD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26BD37C2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  <w:tc>
          <w:tcPr>
            <w:tcW w:w="8025" w:type="dxa"/>
          </w:tcPr>
          <w:p w14:paraId="4410CBE4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12BBEF3D" w14:textId="77777777" w:rsidTr="003D40CB">
        <w:tc>
          <w:tcPr>
            <w:tcW w:w="528" w:type="dxa"/>
          </w:tcPr>
          <w:p w14:paraId="43A4947D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1BE15DF9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B</w:t>
            </w:r>
          </w:p>
        </w:tc>
        <w:tc>
          <w:tcPr>
            <w:tcW w:w="8025" w:type="dxa"/>
          </w:tcPr>
          <w:p w14:paraId="2FDED5C7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5B4094E" w14:textId="77777777" w:rsidTr="003D40CB">
        <w:tc>
          <w:tcPr>
            <w:tcW w:w="528" w:type="dxa"/>
          </w:tcPr>
          <w:p w14:paraId="4ED5B6A0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77CBEC31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C</w:t>
            </w:r>
          </w:p>
        </w:tc>
        <w:tc>
          <w:tcPr>
            <w:tcW w:w="8025" w:type="dxa"/>
          </w:tcPr>
          <w:p w14:paraId="65310C5C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1E0C64D8" w14:textId="77777777" w:rsidTr="003D40CB">
        <w:tc>
          <w:tcPr>
            <w:tcW w:w="528" w:type="dxa"/>
          </w:tcPr>
          <w:p w14:paraId="06D5ADB0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4E74DCD4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D</w:t>
            </w:r>
          </w:p>
        </w:tc>
        <w:tc>
          <w:tcPr>
            <w:tcW w:w="8025" w:type="dxa"/>
          </w:tcPr>
          <w:p w14:paraId="74488B14" w14:textId="77777777" w:rsidR="003D40CB" w:rsidRPr="008F63FA" w:rsidRDefault="003D40CB" w:rsidP="00873C76">
            <w:pPr>
              <w:shd w:val="clear" w:color="auto" w:fill="FFFFFF"/>
              <w:jc w:val="both"/>
              <w:rPr>
                <w:rFonts w:ascii="Tahoma" w:eastAsia="Times New Roman" w:hAnsi="Tahoma" w:cs="Tahoma"/>
                <w:color w:val="000000"/>
                <w:sz w:val="24"/>
                <w:szCs w:val="24"/>
              </w:rPr>
            </w:pPr>
          </w:p>
        </w:tc>
      </w:tr>
      <w:tr w:rsidR="003D40CB" w:rsidRPr="008F63FA" w14:paraId="22D66EAD" w14:textId="77777777" w:rsidTr="003D40CB">
        <w:tc>
          <w:tcPr>
            <w:tcW w:w="528" w:type="dxa"/>
          </w:tcPr>
          <w:p w14:paraId="5C857F92" w14:textId="77777777" w:rsidR="003D40CB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23" w:type="dxa"/>
          </w:tcPr>
          <w:p w14:paraId="087BDA5C" w14:textId="77777777" w:rsidR="003D40CB" w:rsidRPr="008F63FA" w:rsidRDefault="003D40CB" w:rsidP="00873C76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8F63FA">
              <w:rPr>
                <w:rFonts w:ascii="Tahoma" w:hAnsi="Tahoma" w:cs="Tahoma"/>
                <w:sz w:val="24"/>
                <w:szCs w:val="24"/>
              </w:rPr>
              <w:t>E</w:t>
            </w:r>
          </w:p>
        </w:tc>
        <w:tc>
          <w:tcPr>
            <w:tcW w:w="8025" w:type="dxa"/>
          </w:tcPr>
          <w:p w14:paraId="1274B87E" w14:textId="77777777" w:rsidR="003D40CB" w:rsidRPr="008F63FA" w:rsidRDefault="003D40CB" w:rsidP="00873C76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0722F31A" w14:textId="77777777" w:rsidR="002F1C9B" w:rsidRPr="0087410D" w:rsidRDefault="002F1C9B" w:rsidP="002144A3">
      <w:pPr>
        <w:rPr>
          <w:sz w:val="24"/>
          <w:szCs w:val="24"/>
        </w:rPr>
      </w:pPr>
    </w:p>
    <w:sectPr w:rsidR="002F1C9B" w:rsidRPr="0087410D" w:rsidSect="008A4A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B82"/>
    <w:multiLevelType w:val="hybridMultilevel"/>
    <w:tmpl w:val="8C981DB8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587B"/>
    <w:multiLevelType w:val="hybridMultilevel"/>
    <w:tmpl w:val="7A14B89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A1B32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DEC3788"/>
    <w:multiLevelType w:val="hybridMultilevel"/>
    <w:tmpl w:val="6B7AC9EC"/>
    <w:lvl w:ilvl="0" w:tplc="1D661BF0">
      <w:start w:val="1"/>
      <w:numFmt w:val="upperLetter"/>
      <w:lvlText w:val="%1."/>
      <w:lvlJc w:val="left"/>
      <w:pPr>
        <w:ind w:left="107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60903"/>
    <w:multiLevelType w:val="hybridMultilevel"/>
    <w:tmpl w:val="B03EED1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43B3F"/>
    <w:multiLevelType w:val="hybridMultilevel"/>
    <w:tmpl w:val="30629D1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0D87"/>
    <w:multiLevelType w:val="hybridMultilevel"/>
    <w:tmpl w:val="6164CF6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56730"/>
    <w:multiLevelType w:val="hybridMultilevel"/>
    <w:tmpl w:val="BDFCFCA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7753C"/>
    <w:multiLevelType w:val="hybridMultilevel"/>
    <w:tmpl w:val="A1A0099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10B5C"/>
    <w:multiLevelType w:val="hybridMultilevel"/>
    <w:tmpl w:val="03D8F76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A6C2F"/>
    <w:multiLevelType w:val="hybridMultilevel"/>
    <w:tmpl w:val="0902125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251F"/>
    <w:multiLevelType w:val="hybridMultilevel"/>
    <w:tmpl w:val="7E6A13B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D3F5B"/>
    <w:multiLevelType w:val="hybridMultilevel"/>
    <w:tmpl w:val="AD6A5B34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3331CE"/>
    <w:multiLevelType w:val="hybridMultilevel"/>
    <w:tmpl w:val="BE58A7B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F1570"/>
    <w:multiLevelType w:val="hybridMultilevel"/>
    <w:tmpl w:val="CAB40F98"/>
    <w:lvl w:ilvl="0" w:tplc="04090015">
      <w:start w:val="1"/>
      <w:numFmt w:val="upperLetter"/>
      <w:lvlText w:val="%1."/>
      <w:lvlJc w:val="left"/>
      <w:pPr>
        <w:ind w:left="4680" w:hanging="360"/>
      </w:p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>
      <w:start w:val="1"/>
      <w:numFmt w:val="lowerRoman"/>
      <w:lvlText w:val="%6."/>
      <w:lvlJc w:val="right"/>
      <w:pPr>
        <w:ind w:left="8280" w:hanging="180"/>
      </w:pPr>
    </w:lvl>
    <w:lvl w:ilvl="6" w:tplc="0409000F">
      <w:start w:val="1"/>
      <w:numFmt w:val="decimal"/>
      <w:lvlText w:val="%7."/>
      <w:lvlJc w:val="left"/>
      <w:pPr>
        <w:ind w:left="9000" w:hanging="360"/>
      </w:pPr>
    </w:lvl>
    <w:lvl w:ilvl="7" w:tplc="04090019">
      <w:start w:val="1"/>
      <w:numFmt w:val="lowerLetter"/>
      <w:lvlText w:val="%8."/>
      <w:lvlJc w:val="left"/>
      <w:pPr>
        <w:ind w:left="9720" w:hanging="360"/>
      </w:pPr>
    </w:lvl>
    <w:lvl w:ilvl="8" w:tplc="0409001B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39CD3945"/>
    <w:multiLevelType w:val="hybridMultilevel"/>
    <w:tmpl w:val="B27851A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715D8"/>
    <w:multiLevelType w:val="hybridMultilevel"/>
    <w:tmpl w:val="684455B2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035EF"/>
    <w:multiLevelType w:val="hybridMultilevel"/>
    <w:tmpl w:val="82881DE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756C81"/>
    <w:multiLevelType w:val="hybridMultilevel"/>
    <w:tmpl w:val="AA82D952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54907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20E54A1"/>
    <w:multiLevelType w:val="hybridMultilevel"/>
    <w:tmpl w:val="F44A5BD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35835"/>
    <w:multiLevelType w:val="hybridMultilevel"/>
    <w:tmpl w:val="508A0D4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B6298"/>
    <w:multiLevelType w:val="multilevel"/>
    <w:tmpl w:val="5E82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0346D5"/>
    <w:multiLevelType w:val="hybridMultilevel"/>
    <w:tmpl w:val="1CEAB3F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9410A"/>
    <w:multiLevelType w:val="hybridMultilevel"/>
    <w:tmpl w:val="D728D21A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F1738"/>
    <w:multiLevelType w:val="hybridMultilevel"/>
    <w:tmpl w:val="EFBEEECA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C97EE0"/>
    <w:multiLevelType w:val="hybridMultilevel"/>
    <w:tmpl w:val="72B6538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F643C0"/>
    <w:multiLevelType w:val="hybridMultilevel"/>
    <w:tmpl w:val="D822399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B2213"/>
    <w:multiLevelType w:val="hybridMultilevel"/>
    <w:tmpl w:val="CF989EEC"/>
    <w:lvl w:ilvl="0" w:tplc="07466EAA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29" w15:restartNumberingAfterBreak="0">
    <w:nsid w:val="500767E3"/>
    <w:multiLevelType w:val="hybridMultilevel"/>
    <w:tmpl w:val="605637C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0D6E4C"/>
    <w:multiLevelType w:val="hybridMultilevel"/>
    <w:tmpl w:val="61CC2D2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99353D"/>
    <w:multiLevelType w:val="hybridMultilevel"/>
    <w:tmpl w:val="3F74BC5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54223F"/>
    <w:multiLevelType w:val="multilevel"/>
    <w:tmpl w:val="E7CA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4963F0"/>
    <w:multiLevelType w:val="hybridMultilevel"/>
    <w:tmpl w:val="9A3A40F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C3C03"/>
    <w:multiLevelType w:val="hybridMultilevel"/>
    <w:tmpl w:val="372E52E2"/>
    <w:lvl w:ilvl="0" w:tplc="3938955A">
      <w:start w:val="1"/>
      <w:numFmt w:val="upperLetter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A9A5152"/>
    <w:multiLevelType w:val="hybridMultilevel"/>
    <w:tmpl w:val="E0E8B0A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B647C4"/>
    <w:multiLevelType w:val="hybridMultilevel"/>
    <w:tmpl w:val="BE14A2D6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650BA9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710C326E"/>
    <w:multiLevelType w:val="hybridMultilevel"/>
    <w:tmpl w:val="DDD0346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965613"/>
    <w:multiLevelType w:val="hybridMultilevel"/>
    <w:tmpl w:val="DA880B3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D92B2E"/>
    <w:multiLevelType w:val="hybridMultilevel"/>
    <w:tmpl w:val="8D0A231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3"/>
  </w:num>
  <w:num w:numId="4">
    <w:abstractNumId w:val="30"/>
  </w:num>
  <w:num w:numId="5">
    <w:abstractNumId w:val="21"/>
  </w:num>
  <w:num w:numId="6">
    <w:abstractNumId w:val="15"/>
  </w:num>
  <w:num w:numId="7">
    <w:abstractNumId w:val="38"/>
  </w:num>
  <w:num w:numId="8">
    <w:abstractNumId w:val="26"/>
  </w:num>
  <w:num w:numId="9">
    <w:abstractNumId w:val="25"/>
  </w:num>
  <w:num w:numId="10">
    <w:abstractNumId w:val="5"/>
  </w:num>
  <w:num w:numId="11">
    <w:abstractNumId w:val="13"/>
  </w:num>
  <w:num w:numId="12">
    <w:abstractNumId w:val="16"/>
  </w:num>
  <w:num w:numId="13">
    <w:abstractNumId w:val="24"/>
  </w:num>
  <w:num w:numId="14">
    <w:abstractNumId w:val="20"/>
  </w:num>
  <w:num w:numId="15">
    <w:abstractNumId w:val="29"/>
  </w:num>
  <w:num w:numId="16">
    <w:abstractNumId w:val="10"/>
  </w:num>
  <w:num w:numId="17">
    <w:abstractNumId w:val="31"/>
  </w:num>
  <w:num w:numId="18">
    <w:abstractNumId w:val="11"/>
  </w:num>
  <w:num w:numId="19">
    <w:abstractNumId w:val="7"/>
  </w:num>
  <w:num w:numId="20">
    <w:abstractNumId w:val="1"/>
  </w:num>
  <w:num w:numId="21">
    <w:abstractNumId w:val="0"/>
  </w:num>
  <w:num w:numId="22">
    <w:abstractNumId w:val="4"/>
  </w:num>
  <w:num w:numId="23">
    <w:abstractNumId w:val="19"/>
  </w:num>
  <w:num w:numId="24">
    <w:abstractNumId w:val="17"/>
  </w:num>
  <w:num w:numId="25">
    <w:abstractNumId w:val="27"/>
  </w:num>
  <w:num w:numId="26">
    <w:abstractNumId w:val="23"/>
  </w:num>
  <w:num w:numId="27">
    <w:abstractNumId w:val="35"/>
  </w:num>
  <w:num w:numId="28">
    <w:abstractNumId w:val="39"/>
  </w:num>
  <w:num w:numId="29">
    <w:abstractNumId w:val="28"/>
  </w:num>
  <w:num w:numId="30">
    <w:abstractNumId w:val="9"/>
  </w:num>
  <w:num w:numId="31">
    <w:abstractNumId w:val="8"/>
  </w:num>
  <w:num w:numId="32">
    <w:abstractNumId w:val="18"/>
  </w:num>
  <w:num w:numId="33">
    <w:abstractNumId w:val="40"/>
  </w:num>
  <w:num w:numId="34">
    <w:abstractNumId w:val="37"/>
  </w:num>
  <w:num w:numId="35">
    <w:abstractNumId w:val="22"/>
  </w:num>
  <w:num w:numId="36">
    <w:abstractNumId w:val="32"/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2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Blog" w:val="1"/>
  </w:docVars>
  <w:rsids>
    <w:rsidRoot w:val="00A41F32"/>
    <w:rsid w:val="00003404"/>
    <w:rsid w:val="00004925"/>
    <w:rsid w:val="00005B65"/>
    <w:rsid w:val="00007741"/>
    <w:rsid w:val="00015D8F"/>
    <w:rsid w:val="00040FF7"/>
    <w:rsid w:val="0005452A"/>
    <w:rsid w:val="0005638C"/>
    <w:rsid w:val="00067922"/>
    <w:rsid w:val="00071F5D"/>
    <w:rsid w:val="0008291F"/>
    <w:rsid w:val="00084150"/>
    <w:rsid w:val="000878B2"/>
    <w:rsid w:val="0009070C"/>
    <w:rsid w:val="00091688"/>
    <w:rsid w:val="0009572C"/>
    <w:rsid w:val="00096C42"/>
    <w:rsid w:val="00097DE0"/>
    <w:rsid w:val="000B7112"/>
    <w:rsid w:val="000C169A"/>
    <w:rsid w:val="000D65A5"/>
    <w:rsid w:val="000D7BFC"/>
    <w:rsid w:val="000F1497"/>
    <w:rsid w:val="00101657"/>
    <w:rsid w:val="001031F7"/>
    <w:rsid w:val="001148EE"/>
    <w:rsid w:val="001213AA"/>
    <w:rsid w:val="0012433A"/>
    <w:rsid w:val="00125B1E"/>
    <w:rsid w:val="00125C16"/>
    <w:rsid w:val="00134FC9"/>
    <w:rsid w:val="00146164"/>
    <w:rsid w:val="001503B2"/>
    <w:rsid w:val="00157DFB"/>
    <w:rsid w:val="00183159"/>
    <w:rsid w:val="001A0B02"/>
    <w:rsid w:val="001B4053"/>
    <w:rsid w:val="001E17D6"/>
    <w:rsid w:val="001E60B9"/>
    <w:rsid w:val="001E6BED"/>
    <w:rsid w:val="002033B8"/>
    <w:rsid w:val="00211E74"/>
    <w:rsid w:val="002144A3"/>
    <w:rsid w:val="00217CF7"/>
    <w:rsid w:val="0022558C"/>
    <w:rsid w:val="0024388A"/>
    <w:rsid w:val="00244D94"/>
    <w:rsid w:val="00263DEA"/>
    <w:rsid w:val="00265998"/>
    <w:rsid w:val="002704EA"/>
    <w:rsid w:val="002A2CB1"/>
    <w:rsid w:val="002B017E"/>
    <w:rsid w:val="002B0C4B"/>
    <w:rsid w:val="002B1AE6"/>
    <w:rsid w:val="002C33AE"/>
    <w:rsid w:val="002D3B06"/>
    <w:rsid w:val="002E2FA4"/>
    <w:rsid w:val="002E4F56"/>
    <w:rsid w:val="002F050B"/>
    <w:rsid w:val="002F1C9B"/>
    <w:rsid w:val="00300E98"/>
    <w:rsid w:val="00316E45"/>
    <w:rsid w:val="0034646E"/>
    <w:rsid w:val="0035217B"/>
    <w:rsid w:val="00371675"/>
    <w:rsid w:val="003769A1"/>
    <w:rsid w:val="003806A0"/>
    <w:rsid w:val="00383CA6"/>
    <w:rsid w:val="00390AD6"/>
    <w:rsid w:val="003975A5"/>
    <w:rsid w:val="003B64AC"/>
    <w:rsid w:val="003D40CB"/>
    <w:rsid w:val="003F0447"/>
    <w:rsid w:val="003F7F85"/>
    <w:rsid w:val="00400EC0"/>
    <w:rsid w:val="00401F3B"/>
    <w:rsid w:val="00405E07"/>
    <w:rsid w:val="00407C5F"/>
    <w:rsid w:val="004320C7"/>
    <w:rsid w:val="00454759"/>
    <w:rsid w:val="00466773"/>
    <w:rsid w:val="00482DA1"/>
    <w:rsid w:val="004A05B2"/>
    <w:rsid w:val="004B0707"/>
    <w:rsid w:val="004B12D9"/>
    <w:rsid w:val="004B2B90"/>
    <w:rsid w:val="004B560B"/>
    <w:rsid w:val="004C5490"/>
    <w:rsid w:val="004F5DB1"/>
    <w:rsid w:val="004F7EB4"/>
    <w:rsid w:val="0050233F"/>
    <w:rsid w:val="00507C61"/>
    <w:rsid w:val="005130D1"/>
    <w:rsid w:val="00514055"/>
    <w:rsid w:val="005171C6"/>
    <w:rsid w:val="00527319"/>
    <w:rsid w:val="0053173D"/>
    <w:rsid w:val="005323DB"/>
    <w:rsid w:val="0053586C"/>
    <w:rsid w:val="00555478"/>
    <w:rsid w:val="00564A87"/>
    <w:rsid w:val="005772B6"/>
    <w:rsid w:val="00595DDC"/>
    <w:rsid w:val="00596179"/>
    <w:rsid w:val="005A21E7"/>
    <w:rsid w:val="005A7CD0"/>
    <w:rsid w:val="005B494D"/>
    <w:rsid w:val="005B5311"/>
    <w:rsid w:val="005C5C9E"/>
    <w:rsid w:val="005C5E0B"/>
    <w:rsid w:val="005D2807"/>
    <w:rsid w:val="005E50D0"/>
    <w:rsid w:val="005E61AD"/>
    <w:rsid w:val="005F21A0"/>
    <w:rsid w:val="00614B5C"/>
    <w:rsid w:val="00643CDB"/>
    <w:rsid w:val="00656B8E"/>
    <w:rsid w:val="006648B7"/>
    <w:rsid w:val="0066644D"/>
    <w:rsid w:val="006675D8"/>
    <w:rsid w:val="0067255F"/>
    <w:rsid w:val="00683FC4"/>
    <w:rsid w:val="006845A4"/>
    <w:rsid w:val="00684858"/>
    <w:rsid w:val="0068761D"/>
    <w:rsid w:val="00690B14"/>
    <w:rsid w:val="00694D6C"/>
    <w:rsid w:val="006B4772"/>
    <w:rsid w:val="006B58EA"/>
    <w:rsid w:val="006C721D"/>
    <w:rsid w:val="006E3956"/>
    <w:rsid w:val="006E46E7"/>
    <w:rsid w:val="006E68A6"/>
    <w:rsid w:val="006E6E1D"/>
    <w:rsid w:val="006F07A2"/>
    <w:rsid w:val="006F1B0C"/>
    <w:rsid w:val="006F595F"/>
    <w:rsid w:val="00700FED"/>
    <w:rsid w:val="00704A32"/>
    <w:rsid w:val="00710D9B"/>
    <w:rsid w:val="00711163"/>
    <w:rsid w:val="00731BE1"/>
    <w:rsid w:val="007347A2"/>
    <w:rsid w:val="007502EE"/>
    <w:rsid w:val="007523A1"/>
    <w:rsid w:val="00760CCF"/>
    <w:rsid w:val="00762C4E"/>
    <w:rsid w:val="007745BC"/>
    <w:rsid w:val="00781171"/>
    <w:rsid w:val="00784953"/>
    <w:rsid w:val="007A6845"/>
    <w:rsid w:val="007B43A9"/>
    <w:rsid w:val="007B76F0"/>
    <w:rsid w:val="007C07A4"/>
    <w:rsid w:val="007D3718"/>
    <w:rsid w:val="007D3980"/>
    <w:rsid w:val="007E0EC5"/>
    <w:rsid w:val="007E1EDD"/>
    <w:rsid w:val="007E5EA1"/>
    <w:rsid w:val="007F6F14"/>
    <w:rsid w:val="008026E4"/>
    <w:rsid w:val="008061E5"/>
    <w:rsid w:val="00810D1C"/>
    <w:rsid w:val="0082172A"/>
    <w:rsid w:val="00823DD4"/>
    <w:rsid w:val="00825CC0"/>
    <w:rsid w:val="0085549B"/>
    <w:rsid w:val="008703F5"/>
    <w:rsid w:val="0087410D"/>
    <w:rsid w:val="00876D7D"/>
    <w:rsid w:val="0088377C"/>
    <w:rsid w:val="00890986"/>
    <w:rsid w:val="008937D2"/>
    <w:rsid w:val="008A47B4"/>
    <w:rsid w:val="008A4ACA"/>
    <w:rsid w:val="008B1CD0"/>
    <w:rsid w:val="008B5317"/>
    <w:rsid w:val="008D3CEA"/>
    <w:rsid w:val="008E0772"/>
    <w:rsid w:val="008E6E61"/>
    <w:rsid w:val="00915852"/>
    <w:rsid w:val="00915B17"/>
    <w:rsid w:val="00920332"/>
    <w:rsid w:val="00930D4F"/>
    <w:rsid w:val="009368AD"/>
    <w:rsid w:val="00953F54"/>
    <w:rsid w:val="0096533F"/>
    <w:rsid w:val="0098264F"/>
    <w:rsid w:val="00983AC9"/>
    <w:rsid w:val="00993A54"/>
    <w:rsid w:val="009A00C7"/>
    <w:rsid w:val="009B1353"/>
    <w:rsid w:val="009B2A87"/>
    <w:rsid w:val="009D0195"/>
    <w:rsid w:val="009D02FD"/>
    <w:rsid w:val="009D7362"/>
    <w:rsid w:val="009F1612"/>
    <w:rsid w:val="009F6295"/>
    <w:rsid w:val="00A01C5D"/>
    <w:rsid w:val="00A01E2A"/>
    <w:rsid w:val="00A14237"/>
    <w:rsid w:val="00A212E6"/>
    <w:rsid w:val="00A22BCD"/>
    <w:rsid w:val="00A24308"/>
    <w:rsid w:val="00A301B4"/>
    <w:rsid w:val="00A41F32"/>
    <w:rsid w:val="00A50F55"/>
    <w:rsid w:val="00A54A84"/>
    <w:rsid w:val="00A57642"/>
    <w:rsid w:val="00A60787"/>
    <w:rsid w:val="00A65680"/>
    <w:rsid w:val="00A66951"/>
    <w:rsid w:val="00A6733F"/>
    <w:rsid w:val="00A7172E"/>
    <w:rsid w:val="00A74F39"/>
    <w:rsid w:val="00A86A86"/>
    <w:rsid w:val="00AA297A"/>
    <w:rsid w:val="00AA35C1"/>
    <w:rsid w:val="00AB2361"/>
    <w:rsid w:val="00AC68E7"/>
    <w:rsid w:val="00AD3D3D"/>
    <w:rsid w:val="00B062BF"/>
    <w:rsid w:val="00B131B6"/>
    <w:rsid w:val="00B32F84"/>
    <w:rsid w:val="00B365AA"/>
    <w:rsid w:val="00B4124A"/>
    <w:rsid w:val="00B86979"/>
    <w:rsid w:val="00BA5C08"/>
    <w:rsid w:val="00BB0BF3"/>
    <w:rsid w:val="00BC4E30"/>
    <w:rsid w:val="00BC607B"/>
    <w:rsid w:val="00BE487F"/>
    <w:rsid w:val="00BE5F5D"/>
    <w:rsid w:val="00BF2A0B"/>
    <w:rsid w:val="00C0022D"/>
    <w:rsid w:val="00C008BA"/>
    <w:rsid w:val="00C13B32"/>
    <w:rsid w:val="00C21D4C"/>
    <w:rsid w:val="00C320B1"/>
    <w:rsid w:val="00C4158B"/>
    <w:rsid w:val="00C42699"/>
    <w:rsid w:val="00C42D76"/>
    <w:rsid w:val="00C67113"/>
    <w:rsid w:val="00C80ABC"/>
    <w:rsid w:val="00C84735"/>
    <w:rsid w:val="00C86667"/>
    <w:rsid w:val="00C90E33"/>
    <w:rsid w:val="00C95994"/>
    <w:rsid w:val="00CA0032"/>
    <w:rsid w:val="00CB0C4E"/>
    <w:rsid w:val="00CB526C"/>
    <w:rsid w:val="00CB6D93"/>
    <w:rsid w:val="00CB74AA"/>
    <w:rsid w:val="00CC3D66"/>
    <w:rsid w:val="00CE03C2"/>
    <w:rsid w:val="00CE0C01"/>
    <w:rsid w:val="00CE5588"/>
    <w:rsid w:val="00CF798F"/>
    <w:rsid w:val="00D000DD"/>
    <w:rsid w:val="00D04DD4"/>
    <w:rsid w:val="00D11BA6"/>
    <w:rsid w:val="00D14AC8"/>
    <w:rsid w:val="00D30D12"/>
    <w:rsid w:val="00D347E1"/>
    <w:rsid w:val="00D54F2D"/>
    <w:rsid w:val="00D603FD"/>
    <w:rsid w:val="00D6703F"/>
    <w:rsid w:val="00D778D2"/>
    <w:rsid w:val="00D8478E"/>
    <w:rsid w:val="00DA3AE6"/>
    <w:rsid w:val="00DA5126"/>
    <w:rsid w:val="00DA672E"/>
    <w:rsid w:val="00DA755A"/>
    <w:rsid w:val="00DB0AC8"/>
    <w:rsid w:val="00DB2E8A"/>
    <w:rsid w:val="00DC0241"/>
    <w:rsid w:val="00DC72C6"/>
    <w:rsid w:val="00DD270B"/>
    <w:rsid w:val="00DE0F60"/>
    <w:rsid w:val="00DE3BDE"/>
    <w:rsid w:val="00DE5E2E"/>
    <w:rsid w:val="00DF0C25"/>
    <w:rsid w:val="00DF4A21"/>
    <w:rsid w:val="00E06162"/>
    <w:rsid w:val="00E1055B"/>
    <w:rsid w:val="00E12DCC"/>
    <w:rsid w:val="00E16459"/>
    <w:rsid w:val="00E24EB8"/>
    <w:rsid w:val="00E32C28"/>
    <w:rsid w:val="00E61EB8"/>
    <w:rsid w:val="00E66013"/>
    <w:rsid w:val="00E67A2F"/>
    <w:rsid w:val="00E70563"/>
    <w:rsid w:val="00E753D4"/>
    <w:rsid w:val="00E83F8F"/>
    <w:rsid w:val="00E93AC3"/>
    <w:rsid w:val="00E952A4"/>
    <w:rsid w:val="00E971EB"/>
    <w:rsid w:val="00EA4ECB"/>
    <w:rsid w:val="00EA5042"/>
    <w:rsid w:val="00EB7CE3"/>
    <w:rsid w:val="00ED512D"/>
    <w:rsid w:val="00EF7AAE"/>
    <w:rsid w:val="00F22773"/>
    <w:rsid w:val="00F24D3F"/>
    <w:rsid w:val="00F36585"/>
    <w:rsid w:val="00F464B7"/>
    <w:rsid w:val="00F56399"/>
    <w:rsid w:val="00F5654A"/>
    <w:rsid w:val="00F62235"/>
    <w:rsid w:val="00F71141"/>
    <w:rsid w:val="00F86DA6"/>
    <w:rsid w:val="00FA66C2"/>
    <w:rsid w:val="00FB7674"/>
    <w:rsid w:val="00FB7F2C"/>
    <w:rsid w:val="00FD1FD2"/>
    <w:rsid w:val="00FE30DE"/>
    <w:rsid w:val="00FE6BBC"/>
    <w:rsid w:val="00FF0BE2"/>
    <w:rsid w:val="00FF55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4611"/>
  <w15:docId w15:val="{4928C9EE-B46E-4624-B514-6A28E257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1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A4ACA"/>
  </w:style>
  <w:style w:type="paragraph" w:styleId="Heading1">
    <w:name w:val="heading 1"/>
    <w:basedOn w:val="Normal"/>
    <w:next w:val="Normal"/>
    <w:uiPriority w:val="5"/>
    <w:qFormat/>
    <w:rsid w:val="008A4ACA"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rsid w:val="008A4AC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rsid w:val="008A4ACA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rsid w:val="008A4ACA"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rsid w:val="008A4ACA"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rsid w:val="008A4ACA"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rsid w:val="008A4ACA"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rsid w:val="008A4ACA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8A4ACA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sid w:val="008A4ACA"/>
    <w:rPr>
      <w:color w:val="808080"/>
    </w:rPr>
  </w:style>
  <w:style w:type="paragraph" w:customStyle="1" w:styleId="Account">
    <w:name w:val="Account"/>
    <w:semiHidden/>
    <w:rsid w:val="008A4ACA"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8A4ACA"/>
  </w:style>
  <w:style w:type="paragraph" w:styleId="ListParagraph">
    <w:name w:val="List Paragraph"/>
    <w:aliases w:val="Body of text,List Paragraph1,Body of text+1,Body of text+2,Body of text+3,List Paragraph11,Colorful List - Accent 11"/>
    <w:basedOn w:val="Normal"/>
    <w:link w:val="ListParagraphChar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8A4ACA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8A4ACA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sid w:val="008A4ACA"/>
    <w:rPr>
      <w:i/>
      <w:iCs/>
    </w:rPr>
  </w:style>
  <w:style w:type="character" w:styleId="Strong">
    <w:name w:val="Strong"/>
    <w:basedOn w:val="DefaultParagraphFont"/>
    <w:uiPriority w:val="22"/>
    <w:qFormat/>
    <w:rsid w:val="008A4ACA"/>
    <w:rPr>
      <w:b/>
      <w:bCs/>
    </w:rPr>
  </w:style>
  <w:style w:type="paragraph" w:customStyle="1" w:styleId="underline">
    <w:name w:val="underline"/>
    <w:semiHidden/>
    <w:rsid w:val="008A4ACA"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rsid w:val="008A4ACA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A41F3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F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41F3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0E33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sz w:val="24"/>
      <w:szCs w:val="24"/>
      <w:lang w:val="id-ID"/>
    </w:rPr>
  </w:style>
  <w:style w:type="paragraph" w:customStyle="1" w:styleId="Pa4">
    <w:name w:val="Pa4"/>
    <w:basedOn w:val="Normal"/>
    <w:next w:val="Normal"/>
    <w:uiPriority w:val="99"/>
    <w:rsid w:val="00C90E33"/>
    <w:pPr>
      <w:autoSpaceDE w:val="0"/>
      <w:autoSpaceDN w:val="0"/>
      <w:adjustRightInd w:val="0"/>
      <w:spacing w:after="0" w:line="241" w:lineRule="atLeast"/>
    </w:pPr>
    <w:rPr>
      <w:rFonts w:ascii="Times New Roman" w:eastAsiaTheme="minorHAnsi" w:hAnsi="Times New Roman" w:cs="Times New Roman"/>
      <w:sz w:val="24"/>
      <w:szCs w:val="24"/>
      <w:lang w:val="id-ID"/>
    </w:rPr>
  </w:style>
  <w:style w:type="paragraph" w:styleId="NoSpacing">
    <w:name w:val="No Spacing"/>
    <w:uiPriority w:val="1"/>
    <w:qFormat/>
    <w:rsid w:val="00C320B1"/>
    <w:pPr>
      <w:spacing w:after="0"/>
    </w:pPr>
    <w:rPr>
      <w:rFonts w:ascii="Calibri" w:eastAsia="Calibri" w:hAnsi="Calibri" w:cs="Times New Roman"/>
      <w:szCs w:val="22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"/>
    <w:link w:val="ListParagraph"/>
    <w:uiPriority w:val="34"/>
    <w:locked/>
    <w:rsid w:val="00B32F84"/>
  </w:style>
  <w:style w:type="paragraph" w:styleId="BodyTextIndent3">
    <w:name w:val="Body Text Indent 3"/>
    <w:basedOn w:val="Normal"/>
    <w:link w:val="BodyTextIndent3Char"/>
    <w:uiPriority w:val="99"/>
    <w:unhideWhenUsed/>
    <w:rsid w:val="00FD1FD2"/>
    <w:pPr>
      <w:spacing w:after="120" w:line="276" w:lineRule="auto"/>
      <w:ind w:left="283"/>
    </w:pPr>
    <w:rPr>
      <w:rFonts w:ascii="Calibri" w:eastAsia="Calibri" w:hAnsi="Calibri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D1FD2"/>
    <w:rPr>
      <w:rFonts w:ascii="Calibri" w:eastAsia="Calibri" w:hAnsi="Calibri" w:cs="Times New Roman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841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0A1F-DB8A-4BEF-99EA-7609724309BD}"/>
      </w:docPartPr>
      <w:docPartBody>
        <w:p w:rsidR="00CE74DD" w:rsidRDefault="00514C8F">
          <w:r w:rsidRPr="004527AF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13F"/>
    <w:rsid w:val="00002526"/>
    <w:rsid w:val="000123BA"/>
    <w:rsid w:val="00082E42"/>
    <w:rsid w:val="000A2FA2"/>
    <w:rsid w:val="00141B87"/>
    <w:rsid w:val="00166D2E"/>
    <w:rsid w:val="00241797"/>
    <w:rsid w:val="002658FD"/>
    <w:rsid w:val="0027177B"/>
    <w:rsid w:val="002A5DF6"/>
    <w:rsid w:val="00325279"/>
    <w:rsid w:val="00395055"/>
    <w:rsid w:val="003B422E"/>
    <w:rsid w:val="0046369E"/>
    <w:rsid w:val="004B296D"/>
    <w:rsid w:val="00514C8F"/>
    <w:rsid w:val="00534C94"/>
    <w:rsid w:val="00551418"/>
    <w:rsid w:val="00591C14"/>
    <w:rsid w:val="005C5398"/>
    <w:rsid w:val="006C4D36"/>
    <w:rsid w:val="007015E2"/>
    <w:rsid w:val="007C3786"/>
    <w:rsid w:val="007D2DB2"/>
    <w:rsid w:val="007F4073"/>
    <w:rsid w:val="008054AF"/>
    <w:rsid w:val="00834C53"/>
    <w:rsid w:val="008B0FB4"/>
    <w:rsid w:val="008C6AF4"/>
    <w:rsid w:val="008E1F6C"/>
    <w:rsid w:val="009760DD"/>
    <w:rsid w:val="009B0317"/>
    <w:rsid w:val="009B487E"/>
    <w:rsid w:val="00A04CEC"/>
    <w:rsid w:val="00A24FC0"/>
    <w:rsid w:val="00A65822"/>
    <w:rsid w:val="00A834F4"/>
    <w:rsid w:val="00AA2816"/>
    <w:rsid w:val="00AB5C65"/>
    <w:rsid w:val="00AE44FA"/>
    <w:rsid w:val="00B52613"/>
    <w:rsid w:val="00B7338F"/>
    <w:rsid w:val="00BC43E3"/>
    <w:rsid w:val="00BD757F"/>
    <w:rsid w:val="00C0165C"/>
    <w:rsid w:val="00C54A37"/>
    <w:rsid w:val="00CE4D68"/>
    <w:rsid w:val="00CE74DD"/>
    <w:rsid w:val="00D40282"/>
    <w:rsid w:val="00D5586F"/>
    <w:rsid w:val="00D76C81"/>
    <w:rsid w:val="00D916FF"/>
    <w:rsid w:val="00DC34FD"/>
    <w:rsid w:val="00E16591"/>
    <w:rsid w:val="00E32B0E"/>
    <w:rsid w:val="00E5013F"/>
    <w:rsid w:val="00F42C00"/>
    <w:rsid w:val="00F43394"/>
    <w:rsid w:val="00F643B2"/>
    <w:rsid w:val="00F81D64"/>
    <w:rsid w:val="00FD0C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4C8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MAPEL &amp; KELAS</PostTitle>
  <PostDate>2025-10-11T13:57:51Z</PostDate>
  <PostID>1930</PostID>
  <Category1/>
  <Category2/>
  <Category3/>
  <Category4/>
  <Category5/>
  <Category6/>
  <Category7/>
  <Category8/>
  <Category9/>
  <Category10/>
  <Account>0fd3c7b4-0b92-45bd-af47-5a32fb19b2de</Account>
  <Enclosure/>
  <ProviderInfo>
    <PostURL/>
    <API/>
    <Categories/>
    <Trackbacks/>
    <Enclosures/>
    <BlogName/>
    <ImagePostAddress/>
  </ProviderInfo>
  <DefaultAccountEnsured/>
  <PublishedAccount>95cc5259-6d0b-4306-adfa-9181d7e3e155</PublishedAccount>
  <AccountBBId>1860246099</AccountBBId>
</BlogPostInfo>
</file>

<file path=customXml/itemProps1.xml><?xml version="1.0" encoding="utf-8"?>
<ds:datastoreItem xmlns:ds="http://schemas.openxmlformats.org/officeDocument/2006/customXml" ds:itemID="{006BE688-0736-4B63-A2AF-5C002DCBD6D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91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Nashabad</dc:creator>
  <cp:lastModifiedBy>SERVER</cp:lastModifiedBy>
  <cp:revision>70</cp:revision>
  <dcterms:created xsi:type="dcterms:W3CDTF">2025-09-23T19:52:00Z</dcterms:created>
  <dcterms:modified xsi:type="dcterms:W3CDTF">2026-10-09T14:46:00Z</dcterms:modified>
</cp:coreProperties>
</file>